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5C48752" w14:textId="77777777" w:rsidR="00304EDB" w:rsidRDefault="001F08E3">
      <w:r>
        <w:rPr>
          <w:noProof/>
        </w:rPr>
        <w:drawing>
          <wp:anchor distT="0" distB="0" distL="0" distR="0" simplePos="0" relativeHeight="251658239" behindDoc="1" locked="0" layoutInCell="1" hidden="0" allowOverlap="1" wp14:anchorId="36F204E7" wp14:editId="7DB2DEDE">
            <wp:simplePos x="0" y="0"/>
            <wp:positionH relativeFrom="margin">
              <wp:posOffset>-632460</wp:posOffset>
            </wp:positionH>
            <wp:positionV relativeFrom="margin">
              <wp:posOffset>-1000278</wp:posOffset>
            </wp:positionV>
            <wp:extent cx="7951470" cy="7373620"/>
            <wp:effectExtent l="101600" t="101600" r="100330" b="106680"/>
            <wp:wrapNone/>
            <wp:docPr id="26" name="image21.jpg"/>
            <wp:cNvGraphicFramePr/>
            <a:graphic xmlns:a="http://schemas.openxmlformats.org/drawingml/2006/main">
              <a:graphicData uri="http://schemas.openxmlformats.org/drawingml/2006/picture">
                <pic:pic xmlns:pic="http://schemas.openxmlformats.org/drawingml/2006/picture">
                  <pic:nvPicPr>
                    <pic:cNvPr id="26" name="image21.jpg"/>
                    <pic:cNvPicPr preferRelativeResize="0"/>
                  </pic:nvPicPr>
                  <pic:blipFill rotWithShape="1">
                    <a:blip r:embed="rId11">
                      <a:extLst>
                        <a:ext uri="{BEBA8EAE-BF5A-486C-A8C5-ECC9F3942E4B}">
                          <a14:imgProps xmlns:a14="http://schemas.microsoft.com/office/drawing/2010/main">
                            <a14:imgLayer r:embed="rId12">
                              <a14:imgEffect>
                                <a14:sharpenSoften amount="15000"/>
                              </a14:imgEffect>
                              <a14:imgEffect>
                                <a14:colorTemperature colorTemp="4700"/>
                              </a14:imgEffect>
                              <a14:imgEffect>
                                <a14:saturation sat="89000"/>
                              </a14:imgEffect>
                              <a14:imgEffect>
                                <a14:brightnessContrast bright="-12000" contrast="2000"/>
                              </a14:imgEffect>
                            </a14:imgLayer>
                          </a14:imgProps>
                        </a:ext>
                        <a:ext uri="{28A0092B-C50C-407E-A947-70E740481C1C}">
                          <a14:useLocalDpi xmlns:a14="http://schemas.microsoft.com/office/drawing/2010/main" val="0"/>
                        </a:ext>
                      </a:extLst>
                    </a:blip>
                    <a:srcRect l="1001" t="-1658" r="32411" b="9001"/>
                    <a:stretch>
                      <a:fillRect/>
                    </a:stretch>
                  </pic:blipFill>
                  <pic:spPr bwMode="auto">
                    <a:xfrm>
                      <a:off x="0" y="0"/>
                      <a:ext cx="7951470" cy="7373620"/>
                    </a:xfrm>
                    <a:prstGeom prst="rect">
                      <a:avLst/>
                    </a:prstGeom>
                    <a:ln w="101600" cap="flat" cmpd="sng" algn="ctr">
                      <a:solidFill>
                        <a:srgbClr val="08397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F880139" w14:textId="77777777" w:rsidR="00304EDB" w:rsidRDefault="00304EDB"/>
    <w:p w14:paraId="0FA3B689" w14:textId="77777777" w:rsidR="00304EDB" w:rsidRDefault="00304EDB"/>
    <w:p w14:paraId="169E5C8C" w14:textId="77777777" w:rsidR="00304EDB" w:rsidRDefault="00304EDB"/>
    <w:p w14:paraId="545111DE" w14:textId="77777777" w:rsidR="00304EDB" w:rsidRDefault="00304EDB"/>
    <w:p w14:paraId="45275587" w14:textId="77777777" w:rsidR="00304EDB" w:rsidRDefault="00304EDB"/>
    <w:p w14:paraId="1108FAC1" w14:textId="77777777" w:rsidR="00304EDB" w:rsidRDefault="00304EDB"/>
    <w:p w14:paraId="2088885F" w14:textId="77777777" w:rsidR="00304EDB" w:rsidRDefault="00304EDB"/>
    <w:p w14:paraId="30E45837" w14:textId="77777777" w:rsidR="00304EDB" w:rsidRDefault="00304EDB"/>
    <w:p w14:paraId="4318F632" w14:textId="77777777" w:rsidR="00304EDB" w:rsidRDefault="00304EDB"/>
    <w:p w14:paraId="2FA9A931" w14:textId="77777777" w:rsidR="00304EDB" w:rsidRDefault="00304EDB"/>
    <w:p w14:paraId="1ACC8C27" w14:textId="77777777" w:rsidR="00304EDB" w:rsidRDefault="00304EDB"/>
    <w:p w14:paraId="3429755B" w14:textId="77777777" w:rsidR="00304EDB" w:rsidRDefault="00304EDB"/>
    <w:p w14:paraId="3587FEF3" w14:textId="77777777" w:rsidR="00304EDB" w:rsidRDefault="00304EDB"/>
    <w:p w14:paraId="3D4C706B" w14:textId="77777777" w:rsidR="00304EDB" w:rsidRDefault="00304EDB"/>
    <w:p w14:paraId="38817EEE" w14:textId="77777777" w:rsidR="00304EDB" w:rsidRDefault="00304EDB"/>
    <w:p w14:paraId="5AEF43EE" w14:textId="77777777" w:rsidR="00304EDB" w:rsidRDefault="00F15F75">
      <w:r>
        <w:rPr>
          <w:noProof/>
        </w:rPr>
        <mc:AlternateContent>
          <mc:Choice Requires="wps">
            <w:drawing>
              <wp:anchor distT="0" distB="0" distL="114300" distR="114300" simplePos="0" relativeHeight="251659263" behindDoc="0" locked="0" layoutInCell="1" allowOverlap="1" wp14:anchorId="521CD964" wp14:editId="37CCBD00">
                <wp:simplePos x="0" y="0"/>
                <wp:positionH relativeFrom="column">
                  <wp:posOffset>-531495</wp:posOffset>
                </wp:positionH>
                <wp:positionV relativeFrom="paragraph">
                  <wp:posOffset>206222</wp:posOffset>
                </wp:positionV>
                <wp:extent cx="7766191" cy="2598420"/>
                <wp:effectExtent l="0" t="0" r="6350" b="5080"/>
                <wp:wrapNone/>
                <wp:docPr id="1387767819" name="Rectangle 1"/>
                <wp:cNvGraphicFramePr/>
                <a:graphic xmlns:a="http://schemas.openxmlformats.org/drawingml/2006/main">
                  <a:graphicData uri="http://schemas.microsoft.com/office/word/2010/wordprocessingShape">
                    <wps:wsp>
                      <wps:cNvSpPr/>
                      <wps:spPr>
                        <a:xfrm>
                          <a:off x="0" y="0"/>
                          <a:ext cx="7766191" cy="2598420"/>
                        </a:xfrm>
                        <a:prstGeom prst="rect">
                          <a:avLst/>
                        </a:prstGeom>
                        <a:gradFill>
                          <a:gsLst>
                            <a:gs pos="0">
                              <a:srgbClr val="062955"/>
                            </a:gs>
                            <a:gs pos="100000">
                              <a:srgbClr val="062955">
                                <a:alpha val="0"/>
                              </a:srgbClr>
                            </a:gs>
                          </a:gsLst>
                        </a:gra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481405" id="Rectangle 1" o:spid="_x0000_s1026" style="position:absolute;margin-left:-41.85pt;margin-top:16.25pt;width:611.5pt;height:204.6pt;z-index:2516592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" fillcolor="#062955" stroked="f">
                <v:fill color2="#062955" o:opacity2="0" rotate="t" angle="180" focus="100%" type="gradient">
                  <o:fill v:ext="view" type="gradientUnscaled"/>
                </v:fill>
              </v:rect>
            </w:pict>
          </mc:Fallback>
        </mc:AlternateContent>
      </w:r>
    </w:p>
    <w:p w14:paraId="280DE8A4" w14:textId="77777777" w:rsidR="00304EDB" w:rsidRDefault="00304EDB"/>
    <w:p w14:paraId="38A293A0" w14:textId="77777777" w:rsidR="00304EDB" w:rsidRDefault="00304EDB"/>
    <w:p w14:paraId="500635DE" w14:textId="77777777" w:rsidR="00304EDB" w:rsidRDefault="00304EDB"/>
    <w:p w14:paraId="194D7033" w14:textId="77777777" w:rsidR="00304EDB" w:rsidRDefault="00304EDB"/>
    <w:p w14:paraId="4AD6133E" w14:textId="77777777" w:rsidR="00304EDB" w:rsidRDefault="00304EDB"/>
    <w:p w14:paraId="11AD0CA4" w14:textId="77777777" w:rsidR="00304EDB" w:rsidRDefault="00304EDB"/>
    <w:p w14:paraId="36CA9E42" w14:textId="77777777" w:rsidR="00304EDB" w:rsidRDefault="00304EDB"/>
    <w:p w14:paraId="16262A0A" w14:textId="77777777" w:rsidR="00304EDB" w:rsidRDefault="00304EDB"/>
    <w:p w14:paraId="51276FDD" w14:textId="77777777" w:rsidR="00304EDB" w:rsidRDefault="0074489A">
      <w:r>
        <w:rPr>
          <w:noProof/>
        </w:rPr>
        <w:drawing>
          <wp:anchor distT="0" distB="0" distL="0" distR="0" simplePos="0" relativeHeight="251691008" behindDoc="0" locked="0" layoutInCell="1" hidden="0" allowOverlap="1" wp14:anchorId="41E31DBA" wp14:editId="6BF47BD8">
            <wp:simplePos x="0" y="0"/>
            <wp:positionH relativeFrom="column">
              <wp:posOffset>-488</wp:posOffset>
            </wp:positionH>
            <wp:positionV relativeFrom="paragraph">
              <wp:posOffset>210673</wp:posOffset>
            </wp:positionV>
            <wp:extent cx="2145323" cy="354330"/>
            <wp:effectExtent l="0" t="0" r="0" b="1270"/>
            <wp:wrapNone/>
            <wp:docPr id="410787562" name="image16.png"/>
            <wp:cNvGraphicFramePr/>
            <a:graphic xmlns:a="http://schemas.openxmlformats.org/drawingml/2006/main">
              <a:graphicData uri="http://schemas.openxmlformats.org/drawingml/2006/picture">
                <pic:pic xmlns:pic="http://schemas.openxmlformats.org/drawingml/2006/picture">
                  <pic:nvPicPr>
                    <pic:cNvPr id="410787562" name="image16.png"/>
                    <pic:cNvPicPr preferRelativeResize="0"/>
                  </pic:nvPicPr>
                  <pic:blipFill rotWithShape="1">
                    <a:blip r:embed="rId13" cstate="print">
                      <a:extLst>
                        <a:ext uri="{28A0092B-C50C-407E-A947-70E740481C1C}">
                          <a14:useLocalDpi xmlns:a14="http://schemas.microsoft.com/office/drawing/2010/main" val="0"/>
                        </a:ext>
                      </a:extLst>
                    </a:blip>
                    <a:srcRect l="1" r="27218"/>
                    <a:stretch>
                      <a:fillRect/>
                    </a:stretch>
                  </pic:blipFill>
                  <pic:spPr bwMode="auto">
                    <a:xfrm>
                      <a:off x="0" y="0"/>
                      <a:ext cx="2176910" cy="3595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FB4DE5" w14:textId="77777777" w:rsidR="00304EDB" w:rsidRDefault="00304EDB"/>
    <w:p w14:paraId="73E83782" w14:textId="77777777" w:rsidR="00304EDB" w:rsidRDefault="00304EDB"/>
    <w:p w14:paraId="2EA67708" w14:textId="77777777" w:rsidR="001F08E3" w:rsidRDefault="001F08E3"/>
    <w:p w14:paraId="43312AAC" w14:textId="77777777" w:rsidR="00304EDB" w:rsidRDefault="00304EDB"/>
    <w:p w14:paraId="503EEE3D" w14:textId="77777777" w:rsidR="00027B3F" w:rsidRDefault="00027B3F"/>
    <w:tbl>
      <w:tblPr>
        <w:tblStyle w:val="a"/>
        <w:tblW w:w="10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86"/>
        <w:gridCol w:w="2693"/>
        <w:gridCol w:w="2410"/>
        <w:gridCol w:w="1559"/>
        <w:gridCol w:w="312"/>
      </w:tblGrid>
      <w:tr w:rsidR="00027B3F" w:rsidRPr="00304EDB" w14:paraId="3CF44BA8" w14:textId="77777777" w:rsidTr="002E2EA9">
        <w:trPr>
          <w:gridAfter w:val="1"/>
          <w:wAfter w:w="312" w:type="dxa"/>
          <w:cantSplit/>
          <w:trHeight w:val="430"/>
        </w:trPr>
        <w:tc>
          <w:tcPr>
            <w:tcW w:w="10348" w:type="dxa"/>
            <w:gridSpan w:val="4"/>
            <w:tcBorders>
              <w:top w:val="nil"/>
              <w:left w:val="nil"/>
              <w:bottom w:val="nil"/>
              <w:right w:val="nil"/>
            </w:tcBorders>
            <w:tcMar>
              <w:top w:w="0" w:type="dxa"/>
              <w:left w:w="0" w:type="dxa"/>
              <w:bottom w:w="0" w:type="dxa"/>
              <w:right w:w="0" w:type="dxa"/>
            </w:tcMar>
          </w:tcPr>
          <w:p w14:paraId="19466744" w14:textId="77777777" w:rsidR="00027B3F" w:rsidRPr="00304EDB" w:rsidRDefault="00027B3F" w:rsidP="002E2EA9">
            <w:pPr>
              <w:pStyle w:val="Title"/>
            </w:pPr>
            <w:r>
              <w:t>Document Subtitle</w:t>
            </w:r>
          </w:p>
        </w:tc>
      </w:tr>
      <w:tr w:rsidR="00027B3F" w:rsidRPr="002925AA" w14:paraId="4A803D21" w14:textId="77777777" w:rsidTr="00027B3F">
        <w:trPr>
          <w:gridAfter w:val="1"/>
          <w:wAfter w:w="312" w:type="dxa"/>
          <w:cantSplit/>
          <w:trHeight w:val="1135"/>
        </w:trPr>
        <w:tc>
          <w:tcPr>
            <w:tcW w:w="10348" w:type="dxa"/>
            <w:gridSpan w:val="4"/>
            <w:tcBorders>
              <w:top w:val="nil"/>
              <w:left w:val="nil"/>
              <w:bottom w:val="single" w:sz="4" w:space="0" w:color="C6D9F1" w:themeColor="text2" w:themeTint="33"/>
              <w:right w:val="nil"/>
            </w:tcBorders>
            <w:tcMar>
              <w:top w:w="0" w:type="dxa"/>
              <w:left w:w="0" w:type="dxa"/>
              <w:bottom w:w="0" w:type="dxa"/>
              <w:right w:w="0" w:type="dxa"/>
            </w:tcMar>
          </w:tcPr>
          <w:p w14:paraId="03074F77" w14:textId="77777777" w:rsidR="00027B3F" w:rsidRPr="00027B3F" w:rsidRDefault="00027B3F" w:rsidP="00027B3F">
            <w:pPr>
              <w:pStyle w:val="Subtitle"/>
            </w:pPr>
            <w:r>
              <w:t>Document Title Goes Here</w:t>
            </w:r>
          </w:p>
        </w:tc>
      </w:tr>
      <w:tr w:rsidR="00027B3F" w14:paraId="0B7637B9" w14:textId="77777777" w:rsidTr="002E2EA9">
        <w:trPr>
          <w:cantSplit/>
          <w:trHeight w:val="459"/>
        </w:trPr>
        <w:tc>
          <w:tcPr>
            <w:tcW w:w="3686" w:type="dxa"/>
            <w:tcBorders>
              <w:top w:val="nil"/>
              <w:left w:val="nil"/>
              <w:bottom w:val="nil"/>
              <w:right w:val="nil"/>
            </w:tcBorders>
            <w:tcMar>
              <w:top w:w="0" w:type="dxa"/>
              <w:left w:w="0" w:type="dxa"/>
              <w:bottom w:w="0" w:type="dxa"/>
              <w:right w:w="0" w:type="dxa"/>
            </w:tcMar>
          </w:tcPr>
          <w:p w14:paraId="34B5FDF9" w14:textId="77777777" w:rsidR="00027B3F" w:rsidRDefault="00027B3F" w:rsidP="002E2EA9">
            <w:pPr>
              <w:widowControl w:val="0"/>
              <w:spacing w:before="240" w:after="0"/>
              <w:rPr>
                <w:color w:val="A6A6A6"/>
                <w:sz w:val="20"/>
                <w:szCs w:val="20"/>
              </w:rPr>
            </w:pPr>
            <w:r>
              <w:rPr>
                <w:color w:val="A6A6A6"/>
                <w:sz w:val="20"/>
                <w:szCs w:val="20"/>
              </w:rPr>
              <w:t>Author(s)</w:t>
            </w:r>
          </w:p>
          <w:p w14:paraId="44DD01EA" w14:textId="77777777" w:rsidR="00027B3F" w:rsidRPr="002925AA" w:rsidRDefault="005D35AF" w:rsidP="002E2EA9">
            <w:pPr>
              <w:widowControl w:val="0"/>
              <w:spacing w:after="0"/>
              <w:rPr>
                <w:b/>
                <w:bCs/>
                <w:sz w:val="20"/>
                <w:szCs w:val="20"/>
              </w:rPr>
            </w:pPr>
            <w:r>
              <w:rPr>
                <w:b/>
                <w:bCs/>
                <w:sz w:val="20"/>
                <w:szCs w:val="20"/>
              </w:rPr>
              <w:t>John Doe</w:t>
            </w:r>
            <w:r w:rsidR="00027B3F">
              <w:rPr>
                <w:b/>
                <w:bCs/>
                <w:sz w:val="20"/>
                <w:szCs w:val="20"/>
              </w:rPr>
              <w:t xml:space="preserve"> </w:t>
            </w:r>
          </w:p>
        </w:tc>
        <w:tc>
          <w:tcPr>
            <w:tcW w:w="2693" w:type="dxa"/>
            <w:tcBorders>
              <w:top w:val="nil"/>
              <w:left w:val="nil"/>
              <w:bottom w:val="nil"/>
              <w:right w:val="nil"/>
            </w:tcBorders>
          </w:tcPr>
          <w:p w14:paraId="6D9F3A48" w14:textId="77777777" w:rsidR="00027B3F" w:rsidRDefault="00027B3F" w:rsidP="002E2EA9">
            <w:pPr>
              <w:widowControl w:val="0"/>
              <w:spacing w:before="240" w:after="0"/>
              <w:rPr>
                <w:color w:val="A6A6A6"/>
                <w:sz w:val="20"/>
                <w:szCs w:val="20"/>
              </w:rPr>
            </w:pPr>
            <w:r>
              <w:rPr>
                <w:color w:val="A6A6A6"/>
                <w:sz w:val="20"/>
                <w:szCs w:val="20"/>
              </w:rPr>
              <w:t>Department</w:t>
            </w:r>
          </w:p>
          <w:p w14:paraId="108BD8EA" w14:textId="77777777" w:rsidR="00027B3F" w:rsidRDefault="00027B3F" w:rsidP="002E2EA9">
            <w:pPr>
              <w:widowControl w:val="0"/>
              <w:spacing w:after="0"/>
              <w:rPr>
                <w:b/>
                <w:sz w:val="20"/>
                <w:szCs w:val="20"/>
              </w:rPr>
            </w:pPr>
            <w:r>
              <w:rPr>
                <w:b/>
                <w:bCs/>
                <w:sz w:val="20"/>
                <w:szCs w:val="20"/>
              </w:rPr>
              <w:t>Implementation</w:t>
            </w:r>
          </w:p>
        </w:tc>
        <w:tc>
          <w:tcPr>
            <w:tcW w:w="2410" w:type="dxa"/>
            <w:tcBorders>
              <w:top w:val="nil"/>
              <w:left w:val="nil"/>
              <w:bottom w:val="nil"/>
              <w:right w:val="nil"/>
            </w:tcBorders>
          </w:tcPr>
          <w:p w14:paraId="600D4D1E" w14:textId="77777777" w:rsidR="00027B3F" w:rsidRDefault="00027B3F" w:rsidP="002E2EA9">
            <w:pPr>
              <w:widowControl w:val="0"/>
              <w:spacing w:before="240" w:after="0"/>
              <w:rPr>
                <w:color w:val="A6A6A6"/>
                <w:sz w:val="20"/>
                <w:szCs w:val="20"/>
              </w:rPr>
            </w:pPr>
            <w:r>
              <w:rPr>
                <w:color w:val="A6A6A6"/>
                <w:sz w:val="20"/>
                <w:szCs w:val="20"/>
              </w:rPr>
              <w:t>Effective Date</w:t>
            </w:r>
          </w:p>
          <w:p w14:paraId="79545601" w14:textId="7E4D77BD" w:rsidR="00027B3F" w:rsidRPr="002925AA" w:rsidRDefault="00027B3F" w:rsidP="002E2EA9">
            <w:pPr>
              <w:widowControl w:val="0"/>
              <w:spacing w:after="0"/>
              <w:rPr>
                <w:b/>
                <w:bCs/>
                <w:color w:val="A6A6A6"/>
                <w:sz w:val="20"/>
                <w:szCs w:val="20"/>
              </w:rPr>
            </w:pPr>
            <w:r w:rsidRPr="002925AA">
              <w:rPr>
                <w:b/>
                <w:bCs/>
                <w:sz w:val="20"/>
                <w:szCs w:val="20"/>
              </w:rPr>
              <w:fldChar w:fldCharType="begin"/>
            </w:r>
            <w:r w:rsidRPr="002925AA">
              <w:rPr>
                <w:b/>
                <w:bCs/>
                <w:sz w:val="20"/>
                <w:szCs w:val="20"/>
              </w:rPr>
              <w:instrText xml:space="preserve"> DATE \@ "d MMMM yyyy" </w:instrText>
            </w:r>
            <w:r w:rsidRPr="002925AA">
              <w:rPr>
                <w:b/>
                <w:bCs/>
                <w:sz w:val="20"/>
                <w:szCs w:val="20"/>
              </w:rPr>
              <w:fldChar w:fldCharType="separate"/>
            </w:r>
            <w:r w:rsidR="009E2937">
              <w:rPr>
                <w:b/>
                <w:bCs/>
                <w:noProof/>
                <w:sz w:val="20"/>
                <w:szCs w:val="20"/>
              </w:rPr>
              <w:t>18 May 2026</w:t>
            </w:r>
            <w:r w:rsidRPr="002925AA">
              <w:rPr>
                <w:b/>
                <w:bCs/>
                <w:sz w:val="20"/>
                <w:szCs w:val="20"/>
              </w:rPr>
              <w:fldChar w:fldCharType="end"/>
            </w:r>
          </w:p>
        </w:tc>
        <w:tc>
          <w:tcPr>
            <w:tcW w:w="1871" w:type="dxa"/>
            <w:gridSpan w:val="2"/>
            <w:tcBorders>
              <w:top w:val="nil"/>
              <w:left w:val="nil"/>
              <w:bottom w:val="nil"/>
              <w:right w:val="nil"/>
            </w:tcBorders>
          </w:tcPr>
          <w:p w14:paraId="337469F6" w14:textId="77777777" w:rsidR="00027B3F" w:rsidRDefault="00027B3F" w:rsidP="002E2EA9">
            <w:pPr>
              <w:widowControl w:val="0"/>
              <w:spacing w:before="240" w:after="0"/>
              <w:rPr>
                <w:color w:val="A6A6A6"/>
                <w:sz w:val="20"/>
                <w:szCs w:val="20"/>
              </w:rPr>
            </w:pPr>
            <w:r>
              <w:rPr>
                <w:color w:val="A6A6A6"/>
                <w:sz w:val="20"/>
                <w:szCs w:val="20"/>
              </w:rPr>
              <w:t>Version</w:t>
            </w:r>
          </w:p>
          <w:p w14:paraId="1411D71D" w14:textId="77777777" w:rsidR="00027B3F" w:rsidRDefault="00027B3F" w:rsidP="002E2EA9">
            <w:pPr>
              <w:widowControl w:val="0"/>
              <w:pBdr>
                <w:top w:val="nil"/>
                <w:left w:val="nil"/>
                <w:bottom w:val="nil"/>
                <w:right w:val="nil"/>
                <w:between w:val="nil"/>
              </w:pBdr>
              <w:spacing w:after="0" w:line="276" w:lineRule="auto"/>
            </w:pPr>
            <w:r>
              <w:rPr>
                <w:b/>
                <w:bCs/>
                <w:sz w:val="20"/>
                <w:szCs w:val="20"/>
              </w:rPr>
              <w:t>1.</w:t>
            </w:r>
            <w:r w:rsidR="005D35AF">
              <w:rPr>
                <w:b/>
                <w:bCs/>
                <w:sz w:val="20"/>
                <w:szCs w:val="20"/>
              </w:rPr>
              <w:t>0</w:t>
            </w:r>
          </w:p>
        </w:tc>
      </w:tr>
    </w:tbl>
    <w:p w14:paraId="514472EC" w14:textId="77777777" w:rsidR="00027B3F" w:rsidRDefault="00027B3F">
      <w:pPr>
        <w:spacing w:after="80"/>
      </w:pPr>
      <w:r>
        <w:br w:type="page"/>
      </w:r>
    </w:p>
    <w:bookmarkStart w:id="0" w:name="_qyf3g7pifgm5" w:colFirst="0" w:colLast="0" w:displacedByCustomXml="next"/>
    <w:bookmarkEnd w:id="0" w:displacedByCustomXml="next"/>
    <w:sdt>
      <w:sdtPr>
        <w:rPr>
          <w:rFonts w:ascii="Open Sans" w:eastAsia="Open Sans" w:hAnsi="Open Sans" w:cs="Open Sans"/>
          <w:b w:val="0"/>
          <w:bCs w:val="0"/>
          <w:color w:val="242D41"/>
          <w:sz w:val="17"/>
          <w:szCs w:val="16"/>
          <w:lang w:val="en-GB" w:eastAsia="en-GB"/>
        </w:rPr>
        <w:id w:val="-71352441"/>
        <w:docPartObj>
          <w:docPartGallery w:val="Table of Contents"/>
          <w:docPartUnique/>
        </w:docPartObj>
      </w:sdtPr>
      <w:sdtEndPr>
        <w:rPr>
          <w:noProof/>
        </w:rPr>
      </w:sdtEndPr>
      <w:sdtContent>
        <w:p w14:paraId="49F9A2D9" w14:textId="77777777" w:rsidR="005C4313" w:rsidRDefault="005C4313">
          <w:pPr>
            <w:pStyle w:val="TOCHeading"/>
            <w:rPr>
              <w:rFonts w:ascii="Open Sans Light" w:hAnsi="Open Sans Light" w:cs="Open Sans Light"/>
              <w:b w:val="0"/>
              <w:bCs w:val="0"/>
              <w:color w:val="1E5BB5"/>
              <w:sz w:val="48"/>
              <w:szCs w:val="48"/>
            </w:rPr>
          </w:pPr>
          <w:r w:rsidRPr="005C4313">
            <w:rPr>
              <w:rFonts w:ascii="Open Sans Light" w:hAnsi="Open Sans Light" w:cs="Open Sans Light"/>
              <w:b w:val="0"/>
              <w:bCs w:val="0"/>
              <w:color w:val="1E5BB5"/>
              <w:sz w:val="48"/>
              <w:szCs w:val="48"/>
            </w:rPr>
            <w:t>Table of Contents</w:t>
          </w:r>
        </w:p>
        <w:p w14:paraId="08E933E1" w14:textId="77777777" w:rsidR="00677B78" w:rsidRPr="00677B78" w:rsidRDefault="00677B78" w:rsidP="00677B78">
          <w:pPr>
            <w:rPr>
              <w:lang w:val="en-US" w:eastAsia="en-US"/>
            </w:rPr>
          </w:pPr>
        </w:p>
        <w:p w14:paraId="7577F86E" w14:textId="77777777" w:rsidR="00323136" w:rsidRDefault="005C4313">
          <w:pPr>
            <w:pStyle w:val="TOC1"/>
            <w:tabs>
              <w:tab w:val="right" w:leader="dot" w:pos="10530"/>
            </w:tabs>
            <w:rPr>
              <w:rFonts w:asciiTheme="minorHAnsi" w:eastAsiaTheme="minorEastAsia" w:hAnsiTheme="minorHAnsi" w:cstheme="minorBidi"/>
              <w:b w:val="0"/>
              <w:bCs w:val="0"/>
              <w:iCs w:val="0"/>
              <w:noProof/>
              <w:color w:val="auto"/>
              <w:kern w:val="2"/>
              <w:sz w:val="24"/>
              <w14:ligatures w14:val="standardContextual"/>
            </w:rPr>
          </w:pPr>
          <w:r>
            <w:rPr>
              <w:b w:val="0"/>
              <w:bCs w:val="0"/>
            </w:rPr>
            <w:fldChar w:fldCharType="begin"/>
          </w:r>
          <w:r>
            <w:instrText xml:space="preserve"> TOC \o "1-3" \h \z \u </w:instrText>
          </w:r>
          <w:r>
            <w:rPr>
              <w:b w:val="0"/>
              <w:bCs w:val="0"/>
            </w:rPr>
            <w:fldChar w:fldCharType="separate"/>
          </w:r>
          <w:hyperlink w:anchor="_Toc203125071" w:history="1">
            <w:r w:rsidR="00323136" w:rsidRPr="00B51830">
              <w:rPr>
                <w:rStyle w:val="Hyperlink"/>
                <w:noProof/>
              </w:rPr>
              <w:t>Heading 1</w:t>
            </w:r>
            <w:r w:rsidR="00323136">
              <w:rPr>
                <w:noProof/>
                <w:webHidden/>
              </w:rPr>
              <w:tab/>
            </w:r>
            <w:r w:rsidR="00323136">
              <w:rPr>
                <w:noProof/>
                <w:webHidden/>
              </w:rPr>
              <w:fldChar w:fldCharType="begin"/>
            </w:r>
            <w:r w:rsidR="00323136">
              <w:rPr>
                <w:noProof/>
                <w:webHidden/>
              </w:rPr>
              <w:instrText xml:space="preserve"> PAGEREF _Toc203125071 \h </w:instrText>
            </w:r>
            <w:r w:rsidR="00323136">
              <w:rPr>
                <w:noProof/>
                <w:webHidden/>
              </w:rPr>
            </w:r>
            <w:r w:rsidR="00323136">
              <w:rPr>
                <w:noProof/>
                <w:webHidden/>
              </w:rPr>
              <w:fldChar w:fldCharType="separate"/>
            </w:r>
            <w:r w:rsidR="00323136">
              <w:rPr>
                <w:noProof/>
                <w:webHidden/>
              </w:rPr>
              <w:t>4</w:t>
            </w:r>
            <w:r w:rsidR="00323136">
              <w:rPr>
                <w:noProof/>
                <w:webHidden/>
              </w:rPr>
              <w:fldChar w:fldCharType="end"/>
            </w:r>
          </w:hyperlink>
        </w:p>
        <w:p w14:paraId="16828EEC" w14:textId="77777777" w:rsidR="00323136" w:rsidRDefault="00323136">
          <w:pPr>
            <w:pStyle w:val="TOC2"/>
            <w:tabs>
              <w:tab w:val="right" w:leader="dot" w:pos="10530"/>
            </w:tabs>
            <w:rPr>
              <w:rFonts w:asciiTheme="minorHAnsi" w:eastAsiaTheme="minorEastAsia" w:hAnsiTheme="minorHAnsi" w:cstheme="minorBidi"/>
              <w:b w:val="0"/>
              <w:bCs w:val="0"/>
              <w:noProof/>
              <w:color w:val="auto"/>
              <w:kern w:val="2"/>
              <w:sz w:val="24"/>
              <w:szCs w:val="24"/>
              <w14:ligatures w14:val="standardContextual"/>
            </w:rPr>
          </w:pPr>
          <w:hyperlink w:anchor="_Toc203125072" w:history="1">
            <w:r w:rsidRPr="00B51830">
              <w:rPr>
                <w:rStyle w:val="Hyperlink"/>
                <w:noProof/>
              </w:rPr>
              <w:t>Heading 2</w:t>
            </w:r>
            <w:r>
              <w:rPr>
                <w:noProof/>
                <w:webHidden/>
              </w:rPr>
              <w:tab/>
            </w:r>
            <w:r>
              <w:rPr>
                <w:noProof/>
                <w:webHidden/>
              </w:rPr>
              <w:fldChar w:fldCharType="begin"/>
            </w:r>
            <w:r>
              <w:rPr>
                <w:noProof/>
                <w:webHidden/>
              </w:rPr>
              <w:instrText xml:space="preserve"> PAGEREF _Toc203125072 \h </w:instrText>
            </w:r>
            <w:r>
              <w:rPr>
                <w:noProof/>
                <w:webHidden/>
              </w:rPr>
            </w:r>
            <w:r>
              <w:rPr>
                <w:noProof/>
                <w:webHidden/>
              </w:rPr>
              <w:fldChar w:fldCharType="separate"/>
            </w:r>
            <w:r>
              <w:rPr>
                <w:noProof/>
                <w:webHidden/>
              </w:rPr>
              <w:t>4</w:t>
            </w:r>
            <w:r>
              <w:rPr>
                <w:noProof/>
                <w:webHidden/>
              </w:rPr>
              <w:fldChar w:fldCharType="end"/>
            </w:r>
          </w:hyperlink>
        </w:p>
        <w:p w14:paraId="29B1AA0F" w14:textId="77777777" w:rsidR="00323136" w:rsidRDefault="00323136">
          <w:pPr>
            <w:pStyle w:val="TOC3"/>
            <w:tabs>
              <w:tab w:val="right" w:leader="dot" w:pos="10530"/>
            </w:tabs>
            <w:rPr>
              <w:rFonts w:asciiTheme="minorHAnsi" w:eastAsiaTheme="minorEastAsia" w:hAnsiTheme="minorHAnsi" w:cstheme="minorBidi"/>
              <w:noProof/>
              <w:color w:val="auto"/>
              <w:kern w:val="2"/>
              <w:sz w:val="24"/>
              <w:szCs w:val="24"/>
              <w14:ligatures w14:val="standardContextual"/>
            </w:rPr>
          </w:pPr>
          <w:hyperlink w:anchor="_Toc203125073" w:history="1">
            <w:r w:rsidRPr="00B51830">
              <w:rPr>
                <w:rStyle w:val="Hyperlink"/>
                <w:noProof/>
              </w:rPr>
              <w:t>Heading 3</w:t>
            </w:r>
            <w:r>
              <w:rPr>
                <w:noProof/>
                <w:webHidden/>
              </w:rPr>
              <w:tab/>
            </w:r>
            <w:r>
              <w:rPr>
                <w:noProof/>
                <w:webHidden/>
              </w:rPr>
              <w:fldChar w:fldCharType="begin"/>
            </w:r>
            <w:r>
              <w:rPr>
                <w:noProof/>
                <w:webHidden/>
              </w:rPr>
              <w:instrText xml:space="preserve"> PAGEREF _Toc203125073 \h </w:instrText>
            </w:r>
            <w:r>
              <w:rPr>
                <w:noProof/>
                <w:webHidden/>
              </w:rPr>
            </w:r>
            <w:r>
              <w:rPr>
                <w:noProof/>
                <w:webHidden/>
              </w:rPr>
              <w:fldChar w:fldCharType="separate"/>
            </w:r>
            <w:r>
              <w:rPr>
                <w:noProof/>
                <w:webHidden/>
              </w:rPr>
              <w:t>4</w:t>
            </w:r>
            <w:r>
              <w:rPr>
                <w:noProof/>
                <w:webHidden/>
              </w:rPr>
              <w:fldChar w:fldCharType="end"/>
            </w:r>
          </w:hyperlink>
        </w:p>
        <w:p w14:paraId="1FD5CF60" w14:textId="77777777" w:rsidR="00323136" w:rsidRDefault="00323136">
          <w:pPr>
            <w:pStyle w:val="TOC1"/>
            <w:tabs>
              <w:tab w:val="right" w:leader="dot" w:pos="10530"/>
            </w:tabs>
            <w:rPr>
              <w:rFonts w:asciiTheme="minorHAnsi" w:eastAsiaTheme="minorEastAsia" w:hAnsiTheme="minorHAnsi" w:cstheme="minorBidi"/>
              <w:b w:val="0"/>
              <w:bCs w:val="0"/>
              <w:iCs w:val="0"/>
              <w:noProof/>
              <w:color w:val="auto"/>
              <w:kern w:val="2"/>
              <w:sz w:val="24"/>
              <w14:ligatures w14:val="standardContextual"/>
            </w:rPr>
          </w:pPr>
          <w:hyperlink w:anchor="_Toc203125074" w:history="1">
            <w:r w:rsidRPr="00B51830">
              <w:rPr>
                <w:rStyle w:val="Hyperlink"/>
                <w:noProof/>
              </w:rPr>
              <w:t>Introduction</w:t>
            </w:r>
            <w:r>
              <w:rPr>
                <w:noProof/>
                <w:webHidden/>
              </w:rPr>
              <w:tab/>
            </w:r>
            <w:r>
              <w:rPr>
                <w:noProof/>
                <w:webHidden/>
              </w:rPr>
              <w:fldChar w:fldCharType="begin"/>
            </w:r>
            <w:r>
              <w:rPr>
                <w:noProof/>
                <w:webHidden/>
              </w:rPr>
              <w:instrText xml:space="preserve"> PAGEREF _Toc203125074 \h </w:instrText>
            </w:r>
            <w:r>
              <w:rPr>
                <w:noProof/>
                <w:webHidden/>
              </w:rPr>
            </w:r>
            <w:r>
              <w:rPr>
                <w:noProof/>
                <w:webHidden/>
              </w:rPr>
              <w:fldChar w:fldCharType="separate"/>
            </w:r>
            <w:r>
              <w:rPr>
                <w:noProof/>
                <w:webHidden/>
              </w:rPr>
              <w:t>5</w:t>
            </w:r>
            <w:r>
              <w:rPr>
                <w:noProof/>
                <w:webHidden/>
              </w:rPr>
              <w:fldChar w:fldCharType="end"/>
            </w:r>
          </w:hyperlink>
        </w:p>
        <w:p w14:paraId="68816C1E" w14:textId="77777777" w:rsidR="005C4313" w:rsidRDefault="005C4313" w:rsidP="005C4313">
          <w:pPr>
            <w:rPr>
              <w:b/>
              <w:bCs/>
              <w:noProof/>
            </w:rPr>
          </w:pPr>
          <w:r>
            <w:rPr>
              <w:b/>
              <w:bCs/>
              <w:noProof/>
            </w:rPr>
            <w:fldChar w:fldCharType="end"/>
          </w:r>
        </w:p>
      </w:sdtContent>
    </w:sdt>
    <w:p w14:paraId="481D975C" w14:textId="77777777" w:rsidR="00323136" w:rsidRDefault="00323136">
      <w:pPr>
        <w:spacing w:after="80"/>
        <w:rPr>
          <w:b/>
          <w:bCs/>
          <w:iCs/>
          <w:sz w:val="20"/>
          <w:szCs w:val="24"/>
        </w:rPr>
      </w:pPr>
      <w:r>
        <w:br w:type="page"/>
      </w:r>
    </w:p>
    <w:p w14:paraId="324483CF" w14:textId="77777777" w:rsidR="00323136" w:rsidRDefault="00323136" w:rsidP="00323136">
      <w:pPr>
        <w:pStyle w:val="TOCHeading"/>
        <w:rPr>
          <w:rFonts w:ascii="Open Sans Light" w:hAnsi="Open Sans Light" w:cs="Open Sans Light"/>
          <w:b w:val="0"/>
          <w:bCs w:val="0"/>
          <w:color w:val="1E5BB5"/>
          <w:sz w:val="48"/>
          <w:szCs w:val="48"/>
        </w:rPr>
      </w:pPr>
      <w:r>
        <w:rPr>
          <w:rFonts w:ascii="Open Sans Light" w:hAnsi="Open Sans Light" w:cs="Open Sans Light"/>
          <w:b w:val="0"/>
          <w:bCs w:val="0"/>
          <w:color w:val="1E5BB5"/>
          <w:sz w:val="48"/>
          <w:szCs w:val="48"/>
        </w:rPr>
        <w:lastRenderedPageBreak/>
        <w:t>Revision History</w:t>
      </w:r>
    </w:p>
    <w:tbl>
      <w:tblPr>
        <w:tblStyle w:val="TableGrid"/>
        <w:tblW w:w="10632"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1560"/>
        <w:gridCol w:w="1417"/>
        <w:gridCol w:w="7655"/>
      </w:tblGrid>
      <w:tr w:rsidR="00323136" w:rsidRPr="0001366F" w14:paraId="556A99B4" w14:textId="77777777" w:rsidTr="00323136">
        <w:trPr>
          <w:trHeight w:val="371"/>
        </w:trPr>
        <w:tc>
          <w:tcPr>
            <w:tcW w:w="1560" w:type="dxa"/>
            <w:tcBorders>
              <w:top w:val="nil"/>
              <w:left w:val="nil"/>
              <w:bottom w:val="single" w:sz="12" w:space="0" w:color="1E5BB5"/>
              <w:right w:val="nil"/>
            </w:tcBorders>
            <w:vAlign w:val="bottom"/>
          </w:tcPr>
          <w:p w14:paraId="09815872" w14:textId="77777777" w:rsidR="00323136" w:rsidRPr="0001366F" w:rsidRDefault="00323136" w:rsidP="002E2EA9">
            <w:pPr>
              <w:pStyle w:val="TableHeading"/>
            </w:pPr>
            <w:r>
              <w:t>Date</w:t>
            </w:r>
          </w:p>
        </w:tc>
        <w:tc>
          <w:tcPr>
            <w:tcW w:w="1417" w:type="dxa"/>
            <w:tcBorders>
              <w:top w:val="nil"/>
              <w:left w:val="nil"/>
              <w:bottom w:val="single" w:sz="12" w:space="0" w:color="1E5BB5"/>
              <w:right w:val="nil"/>
            </w:tcBorders>
            <w:vAlign w:val="bottom"/>
          </w:tcPr>
          <w:p w14:paraId="422AC263" w14:textId="77777777" w:rsidR="00323136" w:rsidRPr="0001366F" w:rsidRDefault="00323136" w:rsidP="002E2EA9">
            <w:pPr>
              <w:pStyle w:val="TableHeading"/>
            </w:pPr>
            <w:r>
              <w:t>Version</w:t>
            </w:r>
          </w:p>
        </w:tc>
        <w:tc>
          <w:tcPr>
            <w:tcW w:w="7655" w:type="dxa"/>
            <w:tcBorders>
              <w:top w:val="nil"/>
              <w:left w:val="nil"/>
              <w:bottom w:val="single" w:sz="12" w:space="0" w:color="1E5BB5"/>
              <w:right w:val="nil"/>
            </w:tcBorders>
            <w:vAlign w:val="bottom"/>
          </w:tcPr>
          <w:p w14:paraId="7D7039E9" w14:textId="77777777" w:rsidR="00323136" w:rsidRPr="0001366F" w:rsidRDefault="00323136" w:rsidP="002E2EA9">
            <w:pPr>
              <w:pStyle w:val="TableHeading"/>
            </w:pPr>
            <w:r>
              <w:t>Description</w:t>
            </w:r>
          </w:p>
        </w:tc>
      </w:tr>
      <w:tr w:rsidR="00323136" w14:paraId="661871CD" w14:textId="77777777" w:rsidTr="00323136">
        <w:trPr>
          <w:trHeight w:val="12"/>
        </w:trPr>
        <w:tc>
          <w:tcPr>
            <w:tcW w:w="1560" w:type="dxa"/>
            <w:tcBorders>
              <w:top w:val="single" w:sz="12" w:space="0" w:color="1E5BB5"/>
            </w:tcBorders>
          </w:tcPr>
          <w:p w14:paraId="7597642E" w14:textId="77777777" w:rsidR="00323136" w:rsidRPr="0001366F" w:rsidRDefault="00323136" w:rsidP="00323136">
            <w:pPr>
              <w:rPr>
                <w:b/>
                <w:bCs/>
              </w:rPr>
            </w:pPr>
            <w:r>
              <w:rPr>
                <w:b/>
                <w:bCs/>
              </w:rPr>
              <w:t>08 July 2025</w:t>
            </w:r>
          </w:p>
        </w:tc>
        <w:tc>
          <w:tcPr>
            <w:tcW w:w="1417" w:type="dxa"/>
            <w:tcBorders>
              <w:top w:val="single" w:sz="12" w:space="0" w:color="1E5BB5"/>
            </w:tcBorders>
          </w:tcPr>
          <w:p w14:paraId="4BEB3817" w14:textId="77777777" w:rsidR="00323136" w:rsidRPr="00323136" w:rsidRDefault="00323136" w:rsidP="00323136">
            <w:pPr>
              <w:rPr>
                <w:b/>
                <w:bCs/>
              </w:rPr>
            </w:pPr>
            <w:r w:rsidRPr="00323136">
              <w:rPr>
                <w:b/>
                <w:bCs/>
              </w:rPr>
              <w:t>1.0</w:t>
            </w:r>
          </w:p>
        </w:tc>
        <w:tc>
          <w:tcPr>
            <w:tcW w:w="7655" w:type="dxa"/>
            <w:tcBorders>
              <w:top w:val="single" w:sz="12" w:space="0" w:color="1E5BB5"/>
            </w:tcBorders>
          </w:tcPr>
          <w:p w14:paraId="19D39C1B" w14:textId="77777777" w:rsidR="00323136" w:rsidRDefault="00323136" w:rsidP="00323136">
            <w:r>
              <w:t>Lorem ipsum dolor sit amet</w:t>
            </w:r>
          </w:p>
        </w:tc>
      </w:tr>
      <w:tr w:rsidR="00323136" w14:paraId="73B77578" w14:textId="77777777" w:rsidTr="00323136">
        <w:trPr>
          <w:trHeight w:val="16"/>
        </w:trPr>
        <w:tc>
          <w:tcPr>
            <w:tcW w:w="1560" w:type="dxa"/>
          </w:tcPr>
          <w:p w14:paraId="52D2B5F0" w14:textId="77777777" w:rsidR="00323136" w:rsidRPr="0001366F" w:rsidRDefault="00323136" w:rsidP="00323136">
            <w:pPr>
              <w:rPr>
                <w:b/>
                <w:bCs/>
              </w:rPr>
            </w:pPr>
            <w:r>
              <w:rPr>
                <w:b/>
                <w:bCs/>
              </w:rPr>
              <w:t>10 July 2025</w:t>
            </w:r>
          </w:p>
        </w:tc>
        <w:tc>
          <w:tcPr>
            <w:tcW w:w="1417" w:type="dxa"/>
          </w:tcPr>
          <w:p w14:paraId="789AAAAD" w14:textId="77777777" w:rsidR="00323136" w:rsidRPr="00323136" w:rsidRDefault="00323136" w:rsidP="00323136">
            <w:pPr>
              <w:rPr>
                <w:b/>
                <w:bCs/>
              </w:rPr>
            </w:pPr>
            <w:r w:rsidRPr="00323136">
              <w:rPr>
                <w:b/>
                <w:bCs/>
              </w:rPr>
              <w:t>1.1</w:t>
            </w:r>
          </w:p>
        </w:tc>
        <w:tc>
          <w:tcPr>
            <w:tcW w:w="7655" w:type="dxa"/>
          </w:tcPr>
          <w:p w14:paraId="60929DAA" w14:textId="77777777" w:rsidR="00323136" w:rsidRDefault="00323136" w:rsidP="00323136">
            <w:r>
              <w:t>Lorem ipsum dolor sit amet</w:t>
            </w:r>
          </w:p>
        </w:tc>
      </w:tr>
      <w:tr w:rsidR="00323136" w14:paraId="2F7FC51E" w14:textId="77777777" w:rsidTr="00323136">
        <w:trPr>
          <w:trHeight w:val="70"/>
        </w:trPr>
        <w:tc>
          <w:tcPr>
            <w:tcW w:w="1560" w:type="dxa"/>
          </w:tcPr>
          <w:p w14:paraId="60228051" w14:textId="77777777" w:rsidR="00323136" w:rsidRPr="0001366F" w:rsidRDefault="00323136" w:rsidP="00323136">
            <w:pPr>
              <w:rPr>
                <w:b/>
                <w:bCs/>
              </w:rPr>
            </w:pPr>
            <w:r>
              <w:rPr>
                <w:b/>
                <w:bCs/>
              </w:rPr>
              <w:t>11 July 2025</w:t>
            </w:r>
          </w:p>
        </w:tc>
        <w:tc>
          <w:tcPr>
            <w:tcW w:w="1417" w:type="dxa"/>
          </w:tcPr>
          <w:p w14:paraId="26A189B4" w14:textId="77777777" w:rsidR="00323136" w:rsidRPr="00323136" w:rsidRDefault="00323136" w:rsidP="00323136">
            <w:pPr>
              <w:rPr>
                <w:b/>
                <w:bCs/>
              </w:rPr>
            </w:pPr>
            <w:r w:rsidRPr="00323136">
              <w:rPr>
                <w:b/>
                <w:bCs/>
              </w:rPr>
              <w:t>1.2</w:t>
            </w:r>
          </w:p>
        </w:tc>
        <w:tc>
          <w:tcPr>
            <w:tcW w:w="7655" w:type="dxa"/>
          </w:tcPr>
          <w:p w14:paraId="1E2C95E9" w14:textId="77777777" w:rsidR="00323136" w:rsidRDefault="00323136" w:rsidP="00323136">
            <w:r>
              <w:t>Lorem ipsum dolor sit amet</w:t>
            </w:r>
          </w:p>
        </w:tc>
      </w:tr>
    </w:tbl>
    <w:p w14:paraId="53B9CF96" w14:textId="77777777" w:rsidR="00323136" w:rsidRPr="00323136" w:rsidRDefault="00323136" w:rsidP="00323136">
      <w:pPr>
        <w:rPr>
          <w:lang w:val="en-US" w:eastAsia="en-US"/>
        </w:rPr>
      </w:pPr>
    </w:p>
    <w:p w14:paraId="1A5D9678" w14:textId="77777777" w:rsidR="005C4313" w:rsidRPr="005C4313" w:rsidRDefault="005C4313" w:rsidP="00677B78">
      <w:pPr>
        <w:pStyle w:val="TOC1"/>
        <w:rPr>
          <w:sz w:val="17"/>
          <w:szCs w:val="16"/>
        </w:rPr>
      </w:pPr>
      <w:r>
        <w:br w:type="page"/>
      </w:r>
    </w:p>
    <w:p w14:paraId="13623F6E" w14:textId="77777777" w:rsidR="00DE41BF" w:rsidRPr="00302401" w:rsidRDefault="007D4246" w:rsidP="004B3EF4">
      <w:pPr>
        <w:pStyle w:val="Heading1"/>
        <w:rPr>
          <w:sz w:val="36"/>
          <w:szCs w:val="28"/>
        </w:rPr>
      </w:pPr>
      <w:bookmarkStart w:id="1" w:name="_Toc203125071"/>
      <w:r w:rsidRPr="00302401">
        <w:rPr>
          <w:sz w:val="36"/>
          <w:szCs w:val="28"/>
        </w:rPr>
        <w:lastRenderedPageBreak/>
        <w:t>Heading 1</w:t>
      </w:r>
      <w:bookmarkEnd w:id="1"/>
    </w:p>
    <w:p w14:paraId="3B281D87" w14:textId="77777777" w:rsidR="007D4246" w:rsidRPr="004B3EF4" w:rsidRDefault="007D4246" w:rsidP="004B3EF4">
      <w:pPr>
        <w:pStyle w:val="Heading2"/>
      </w:pPr>
      <w:bookmarkStart w:id="2" w:name="_Toc203125072"/>
      <w:r w:rsidRPr="004B3EF4">
        <w:t>Heading 2</w:t>
      </w:r>
      <w:bookmarkEnd w:id="2"/>
    </w:p>
    <w:p w14:paraId="0D019139" w14:textId="77777777" w:rsidR="007D4246" w:rsidRPr="004B3EF4" w:rsidRDefault="007D4246" w:rsidP="004B3EF4">
      <w:pPr>
        <w:pStyle w:val="Heading3"/>
      </w:pPr>
      <w:bookmarkStart w:id="3" w:name="_Toc203125073"/>
      <w:r w:rsidRPr="004B3EF4">
        <w:t>Heading 3</w:t>
      </w:r>
      <w:bookmarkEnd w:id="3"/>
    </w:p>
    <w:p w14:paraId="102CEEA2" w14:textId="77777777" w:rsidR="007D4246" w:rsidRDefault="007D4246" w:rsidP="007D4246">
      <w:r w:rsidRPr="007D4246">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w:t>
      </w:r>
    </w:p>
    <w:p w14:paraId="26CB75CD" w14:textId="77777777" w:rsidR="000D2566" w:rsidRDefault="007D4246" w:rsidP="007D4246">
      <w:r w:rsidRPr="007D4246">
        <w:t>Excepteur sint occaecat cupidatat non proident, sunt in culpa qui officia deserunt mollit anim id est laborum.</w:t>
      </w:r>
    </w:p>
    <w:tbl>
      <w:tblPr>
        <w:tblStyle w:val="TableGrid"/>
        <w:tblW w:w="1055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Look w:val="04A0" w:firstRow="1" w:lastRow="0" w:firstColumn="1" w:lastColumn="0" w:noHBand="0" w:noVBand="1"/>
      </w:tblPr>
      <w:tblGrid>
        <w:gridCol w:w="2639"/>
        <w:gridCol w:w="2639"/>
        <w:gridCol w:w="2640"/>
        <w:gridCol w:w="2640"/>
      </w:tblGrid>
      <w:tr w:rsidR="000D2566" w:rsidRPr="0001366F" w14:paraId="0071B6F2" w14:textId="77777777" w:rsidTr="000D2566">
        <w:trPr>
          <w:trHeight w:val="371"/>
        </w:trPr>
        <w:tc>
          <w:tcPr>
            <w:tcW w:w="2639" w:type="dxa"/>
            <w:tcBorders>
              <w:top w:val="nil"/>
              <w:left w:val="nil"/>
              <w:bottom w:val="single" w:sz="12" w:space="0" w:color="1E5BB5"/>
              <w:right w:val="nil"/>
            </w:tcBorders>
            <w:vAlign w:val="bottom"/>
          </w:tcPr>
          <w:p w14:paraId="6672EEBF" w14:textId="77777777" w:rsidR="000D2566" w:rsidRPr="0001366F" w:rsidRDefault="000D2566" w:rsidP="00D7454E">
            <w:pPr>
              <w:pStyle w:val="TableHeading"/>
            </w:pPr>
            <w:r w:rsidRPr="0001366F">
              <w:t>Column 1</w:t>
            </w:r>
          </w:p>
        </w:tc>
        <w:tc>
          <w:tcPr>
            <w:tcW w:w="2639" w:type="dxa"/>
            <w:tcBorders>
              <w:top w:val="nil"/>
              <w:left w:val="nil"/>
              <w:bottom w:val="single" w:sz="12" w:space="0" w:color="1E5BB5"/>
              <w:right w:val="nil"/>
            </w:tcBorders>
            <w:vAlign w:val="bottom"/>
          </w:tcPr>
          <w:p w14:paraId="623DF4D8" w14:textId="77777777" w:rsidR="000D2566" w:rsidRPr="0001366F" w:rsidRDefault="000D2566" w:rsidP="00D7454E">
            <w:pPr>
              <w:pStyle w:val="TableHeading"/>
            </w:pPr>
            <w:r w:rsidRPr="0001366F">
              <w:t>Column 2</w:t>
            </w:r>
          </w:p>
        </w:tc>
        <w:tc>
          <w:tcPr>
            <w:tcW w:w="2640" w:type="dxa"/>
            <w:tcBorders>
              <w:top w:val="nil"/>
              <w:left w:val="nil"/>
              <w:bottom w:val="single" w:sz="12" w:space="0" w:color="1E5BB5"/>
              <w:right w:val="nil"/>
            </w:tcBorders>
            <w:vAlign w:val="bottom"/>
          </w:tcPr>
          <w:p w14:paraId="7DE6EC0A" w14:textId="77777777" w:rsidR="000D2566" w:rsidRPr="0001366F" w:rsidRDefault="000D2566" w:rsidP="00D7454E">
            <w:pPr>
              <w:pStyle w:val="TableHeading"/>
            </w:pPr>
            <w:r w:rsidRPr="0001366F">
              <w:t>Column 3</w:t>
            </w:r>
          </w:p>
        </w:tc>
        <w:tc>
          <w:tcPr>
            <w:tcW w:w="2640" w:type="dxa"/>
            <w:tcBorders>
              <w:top w:val="nil"/>
              <w:left w:val="nil"/>
              <w:bottom w:val="single" w:sz="12" w:space="0" w:color="1E5BB5"/>
              <w:right w:val="nil"/>
            </w:tcBorders>
            <w:vAlign w:val="bottom"/>
          </w:tcPr>
          <w:p w14:paraId="1EFA3937" w14:textId="77777777" w:rsidR="000D2566" w:rsidRPr="0001366F" w:rsidRDefault="000D2566" w:rsidP="00D7454E">
            <w:pPr>
              <w:pStyle w:val="TableHeading"/>
            </w:pPr>
            <w:r w:rsidRPr="0001366F">
              <w:t>Column 4</w:t>
            </w:r>
          </w:p>
        </w:tc>
      </w:tr>
      <w:tr w:rsidR="000D2566" w14:paraId="6C7268E3" w14:textId="77777777" w:rsidTr="000D2566">
        <w:trPr>
          <w:trHeight w:val="425"/>
        </w:trPr>
        <w:tc>
          <w:tcPr>
            <w:tcW w:w="2639" w:type="dxa"/>
            <w:tcBorders>
              <w:top w:val="single" w:sz="12" w:space="0" w:color="1E5BB5"/>
            </w:tcBorders>
          </w:tcPr>
          <w:p w14:paraId="25840BBA" w14:textId="77777777" w:rsidR="000D2566" w:rsidRPr="0001366F" w:rsidRDefault="000D2566" w:rsidP="00323136">
            <w:pPr>
              <w:pStyle w:val="TableRowHeading"/>
            </w:pPr>
            <w:r w:rsidRPr="0001366F">
              <w:t>Row 1</w:t>
            </w:r>
          </w:p>
        </w:tc>
        <w:tc>
          <w:tcPr>
            <w:tcW w:w="2639" w:type="dxa"/>
            <w:tcBorders>
              <w:top w:val="single" w:sz="12" w:space="0" w:color="1E5BB5"/>
            </w:tcBorders>
          </w:tcPr>
          <w:p w14:paraId="55C29FAF" w14:textId="77777777" w:rsidR="000D2566" w:rsidRDefault="000D2566" w:rsidP="00D7454E">
            <w:r>
              <w:t>Lorem ipsum</w:t>
            </w:r>
          </w:p>
        </w:tc>
        <w:tc>
          <w:tcPr>
            <w:tcW w:w="2640" w:type="dxa"/>
            <w:tcBorders>
              <w:top w:val="single" w:sz="12" w:space="0" w:color="1E5BB5"/>
            </w:tcBorders>
          </w:tcPr>
          <w:p w14:paraId="2674DBFF" w14:textId="77777777" w:rsidR="000D2566" w:rsidRDefault="000D2566" w:rsidP="00D7454E"/>
        </w:tc>
        <w:tc>
          <w:tcPr>
            <w:tcW w:w="2640" w:type="dxa"/>
            <w:tcBorders>
              <w:top w:val="single" w:sz="12" w:space="0" w:color="1E5BB5"/>
            </w:tcBorders>
          </w:tcPr>
          <w:p w14:paraId="6C289894" w14:textId="77777777" w:rsidR="000D2566" w:rsidRDefault="000D2566" w:rsidP="00D7454E"/>
        </w:tc>
      </w:tr>
      <w:tr w:rsidR="000D2566" w14:paraId="05DD670C" w14:textId="77777777" w:rsidTr="000D2566">
        <w:trPr>
          <w:trHeight w:val="425"/>
        </w:trPr>
        <w:tc>
          <w:tcPr>
            <w:tcW w:w="2639" w:type="dxa"/>
          </w:tcPr>
          <w:p w14:paraId="7C2EC7B8" w14:textId="77777777" w:rsidR="000D2566" w:rsidRPr="0001366F" w:rsidRDefault="000D2566" w:rsidP="00323136">
            <w:pPr>
              <w:pStyle w:val="TableRowHeading"/>
            </w:pPr>
            <w:r w:rsidRPr="0001366F">
              <w:t>Row 2</w:t>
            </w:r>
          </w:p>
        </w:tc>
        <w:tc>
          <w:tcPr>
            <w:tcW w:w="2639" w:type="dxa"/>
          </w:tcPr>
          <w:p w14:paraId="29B0D668" w14:textId="77777777" w:rsidR="000D2566" w:rsidRDefault="000D2566" w:rsidP="00D7454E"/>
        </w:tc>
        <w:tc>
          <w:tcPr>
            <w:tcW w:w="2640" w:type="dxa"/>
          </w:tcPr>
          <w:p w14:paraId="001E114D" w14:textId="77777777" w:rsidR="000D2566" w:rsidRDefault="000D2566" w:rsidP="00D7454E"/>
        </w:tc>
        <w:tc>
          <w:tcPr>
            <w:tcW w:w="2640" w:type="dxa"/>
          </w:tcPr>
          <w:p w14:paraId="1C8A6F52" w14:textId="77777777" w:rsidR="000D2566" w:rsidRDefault="000D2566" w:rsidP="00D7454E"/>
        </w:tc>
      </w:tr>
      <w:tr w:rsidR="000D2566" w14:paraId="167A39D4" w14:textId="77777777" w:rsidTr="000D2566">
        <w:trPr>
          <w:trHeight w:val="425"/>
        </w:trPr>
        <w:tc>
          <w:tcPr>
            <w:tcW w:w="2639" w:type="dxa"/>
          </w:tcPr>
          <w:p w14:paraId="19C6F973" w14:textId="77777777" w:rsidR="000D2566" w:rsidRPr="0001366F" w:rsidRDefault="000D2566" w:rsidP="00323136">
            <w:pPr>
              <w:pStyle w:val="TableRowHeading"/>
            </w:pPr>
            <w:r w:rsidRPr="0001366F">
              <w:t>Row 3</w:t>
            </w:r>
          </w:p>
        </w:tc>
        <w:tc>
          <w:tcPr>
            <w:tcW w:w="2639" w:type="dxa"/>
          </w:tcPr>
          <w:p w14:paraId="015C6C33" w14:textId="77777777" w:rsidR="000D2566" w:rsidRDefault="000D2566" w:rsidP="00D7454E"/>
        </w:tc>
        <w:tc>
          <w:tcPr>
            <w:tcW w:w="2640" w:type="dxa"/>
          </w:tcPr>
          <w:p w14:paraId="51AF9593" w14:textId="77777777" w:rsidR="000D2566" w:rsidRDefault="000D2566" w:rsidP="00D7454E"/>
        </w:tc>
        <w:tc>
          <w:tcPr>
            <w:tcW w:w="2640" w:type="dxa"/>
          </w:tcPr>
          <w:p w14:paraId="580A1952" w14:textId="77777777" w:rsidR="000D2566" w:rsidRDefault="000D2566" w:rsidP="00D7454E"/>
        </w:tc>
      </w:tr>
    </w:tbl>
    <w:p w14:paraId="6A094817" w14:textId="77777777" w:rsidR="0001366F" w:rsidRDefault="0001366F" w:rsidP="007D4246"/>
    <w:p w14:paraId="011F7E8A" w14:textId="77777777" w:rsidR="000D2566" w:rsidRPr="007C7935" w:rsidRDefault="007C7935" w:rsidP="007D4246">
      <w:pPr>
        <w:rPr>
          <w:b/>
          <w:bCs/>
        </w:rPr>
      </w:pPr>
      <w:r w:rsidRPr="007C7935">
        <w:rPr>
          <w:b/>
          <w:bCs/>
        </w:rPr>
        <w:t>Bulleted list</w:t>
      </w:r>
    </w:p>
    <w:p w14:paraId="304621FD" w14:textId="77777777" w:rsidR="007C7935" w:rsidRPr="00CC01E0" w:rsidRDefault="007C7935" w:rsidP="00CC01E0">
      <w:pPr>
        <w:pStyle w:val="ListParagraph"/>
      </w:pPr>
      <w:r w:rsidRPr="00CC01E0">
        <w:t>Sed ut perspiciatis unde omnis</w:t>
      </w:r>
      <w:r w:rsidR="00522345">
        <w:t xml:space="preserve"> </w:t>
      </w:r>
      <w:r w:rsidR="00522345" w:rsidRPr="007D4246">
        <w:t>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0D92C70C" w14:textId="77777777" w:rsidR="007C7935" w:rsidRPr="00CC01E0" w:rsidRDefault="007C7935" w:rsidP="00CC01E0">
      <w:pPr>
        <w:pStyle w:val="ListParagraph"/>
      </w:pPr>
      <w:r w:rsidRPr="00CC01E0">
        <w:t>iste natus error sit voluptatem</w:t>
      </w:r>
    </w:p>
    <w:p w14:paraId="52EAD80F" w14:textId="77777777" w:rsidR="00522345" w:rsidRDefault="007C7935" w:rsidP="00522345">
      <w:pPr>
        <w:pStyle w:val="ListParagraph"/>
      </w:pPr>
      <w:r w:rsidRPr="00CC01E0">
        <w:t>accusantium doloremque</w:t>
      </w:r>
    </w:p>
    <w:p w14:paraId="166F9E97" w14:textId="77777777" w:rsidR="00CC01E0" w:rsidRPr="00CC01E0" w:rsidRDefault="00CC01E0" w:rsidP="00CC01E0"/>
    <w:p w14:paraId="5323CEA3" w14:textId="77777777" w:rsidR="007C7935" w:rsidRDefault="007C7935" w:rsidP="007C7935">
      <w:pPr>
        <w:rPr>
          <w:b/>
          <w:bCs/>
        </w:rPr>
      </w:pPr>
      <w:r w:rsidRPr="007C7935">
        <w:rPr>
          <w:b/>
          <w:bCs/>
        </w:rPr>
        <w:t>Numbered list</w:t>
      </w:r>
    </w:p>
    <w:p w14:paraId="1FBB1D81" w14:textId="77777777" w:rsidR="007C7935" w:rsidRPr="00CC01E0" w:rsidRDefault="007C7935" w:rsidP="00CC01E0">
      <w:pPr>
        <w:pStyle w:val="NumberedList"/>
      </w:pPr>
      <w:r w:rsidRPr="00CC01E0">
        <w:t>Sed ut perspiciatis unde omnis</w:t>
      </w:r>
    </w:p>
    <w:p w14:paraId="6867B2FB" w14:textId="77777777" w:rsidR="00522345" w:rsidRDefault="007C7935" w:rsidP="00522345">
      <w:pPr>
        <w:pStyle w:val="NumberedList"/>
      </w:pPr>
      <w:r w:rsidRPr="00CC01E0">
        <w:t>iste natus error sit voluptatem</w:t>
      </w:r>
    </w:p>
    <w:p w14:paraId="6D4A2E35" w14:textId="77777777" w:rsidR="00CB08A1" w:rsidRDefault="007C7935" w:rsidP="00F15F75">
      <w:pPr>
        <w:pStyle w:val="NumberedList"/>
      </w:pPr>
      <w:r w:rsidRPr="00CC01E0">
        <w:t>accusantium dolorem</w:t>
      </w:r>
    </w:p>
    <w:p w14:paraId="51DB9E17" w14:textId="77777777" w:rsidR="00F15F75" w:rsidRDefault="00F15F75" w:rsidP="00F15F75">
      <w:pPr>
        <w:pStyle w:val="NumberedList"/>
        <w:numPr>
          <w:ilvl w:val="0"/>
          <w:numId w:val="0"/>
        </w:numPr>
      </w:pPr>
    </w:p>
    <w:p w14:paraId="714CB557" w14:textId="77777777" w:rsidR="00F15F75" w:rsidRDefault="00F15F75" w:rsidP="00F15F75">
      <w:pPr>
        <w:pStyle w:val="NumberedList"/>
        <w:numPr>
          <w:ilvl w:val="0"/>
          <w:numId w:val="0"/>
        </w:numPr>
      </w:pPr>
    </w:p>
    <w:p w14:paraId="26D5B468" w14:textId="77777777" w:rsidR="00CB08A1" w:rsidRDefault="00CB08A1" w:rsidP="00CB08A1">
      <w:pPr>
        <w:pStyle w:val="NumberedList"/>
        <w:numPr>
          <w:ilvl w:val="0"/>
          <w:numId w:val="0"/>
        </w:numPr>
      </w:pPr>
    </w:p>
    <w:p w14:paraId="6F76BF89" w14:textId="77777777" w:rsidR="00CB08A1" w:rsidRDefault="00CB08A1" w:rsidP="00CB08A1">
      <w:pPr>
        <w:pStyle w:val="NumberedList"/>
        <w:numPr>
          <w:ilvl w:val="0"/>
          <w:numId w:val="0"/>
        </w:numPr>
      </w:pPr>
    </w:p>
    <w:p w14:paraId="399EEF18" w14:textId="77777777" w:rsidR="00CB08A1" w:rsidRDefault="00CB08A1" w:rsidP="00CB08A1">
      <w:pPr>
        <w:pStyle w:val="NumberedList"/>
        <w:numPr>
          <w:ilvl w:val="0"/>
          <w:numId w:val="0"/>
        </w:numPr>
      </w:pPr>
    </w:p>
    <w:p w14:paraId="21473D05" w14:textId="77777777" w:rsidR="00CB08A1" w:rsidRDefault="00CB08A1" w:rsidP="00CB08A1">
      <w:pPr>
        <w:pStyle w:val="NumberedList"/>
        <w:numPr>
          <w:ilvl w:val="0"/>
          <w:numId w:val="0"/>
        </w:numPr>
      </w:pPr>
    </w:p>
    <w:p w14:paraId="44FC9F5D" w14:textId="77777777" w:rsidR="00CB08A1" w:rsidRDefault="00CB08A1" w:rsidP="00CB08A1">
      <w:pPr>
        <w:pStyle w:val="NumberedList"/>
        <w:numPr>
          <w:ilvl w:val="0"/>
          <w:numId w:val="0"/>
        </w:numPr>
      </w:pPr>
    </w:p>
    <w:p w14:paraId="2A7A959E" w14:textId="77777777" w:rsidR="00CB08A1" w:rsidRDefault="00CB08A1" w:rsidP="00CB08A1">
      <w:pPr>
        <w:pStyle w:val="NumberedList"/>
        <w:numPr>
          <w:ilvl w:val="0"/>
          <w:numId w:val="0"/>
        </w:numPr>
      </w:pPr>
    </w:p>
    <w:p w14:paraId="3BCA9847" w14:textId="77777777" w:rsidR="00CB08A1" w:rsidRDefault="00CB08A1" w:rsidP="00CB08A1">
      <w:pPr>
        <w:pStyle w:val="NumberedList"/>
        <w:numPr>
          <w:ilvl w:val="0"/>
          <w:numId w:val="0"/>
        </w:numPr>
      </w:pPr>
    </w:p>
    <w:p w14:paraId="6640B960" w14:textId="77777777" w:rsidR="00CB08A1" w:rsidRDefault="00CB08A1">
      <w:pPr>
        <w:spacing w:after="80"/>
      </w:pPr>
      <w:r>
        <w:br w:type="page"/>
      </w:r>
    </w:p>
    <w:p w14:paraId="5C14930E" w14:textId="77777777" w:rsidR="003E4409" w:rsidRDefault="003E4409" w:rsidP="003E4409">
      <w:pPr>
        <w:rPr>
          <w:b/>
          <w:bCs/>
          <w:i/>
          <w:iCs/>
        </w:rPr>
      </w:pPr>
      <w:r w:rsidRPr="003E4409">
        <w:rPr>
          <w:b/>
          <w:bCs/>
          <w:i/>
          <w:iCs/>
        </w:rPr>
        <w:lastRenderedPageBreak/>
        <w:t>Second page sample from existing document.</w:t>
      </w:r>
    </w:p>
    <w:p w14:paraId="1C5A719B" w14:textId="77777777" w:rsidR="003E4409" w:rsidRPr="003E4409" w:rsidRDefault="003E4409" w:rsidP="003E4409">
      <w:pPr>
        <w:rPr>
          <w:b/>
          <w:bCs/>
        </w:rPr>
      </w:pPr>
    </w:p>
    <w:p w14:paraId="54C501E7" w14:textId="77777777" w:rsidR="00003B14" w:rsidRPr="00003B14" w:rsidRDefault="00003B14" w:rsidP="00003B14">
      <w:pPr>
        <w:pStyle w:val="Heading1"/>
      </w:pPr>
      <w:bookmarkStart w:id="4" w:name="_Toc203125074"/>
      <w:r w:rsidRPr="00003B14">
        <w:t>Introduction</w:t>
      </w:r>
      <w:bookmarkEnd w:id="4"/>
      <w:r w:rsidRPr="00003B14">
        <w:t xml:space="preserve"> </w:t>
      </w:r>
    </w:p>
    <w:p w14:paraId="24E6D668" w14:textId="77777777" w:rsidR="00003B14" w:rsidRPr="00003B14" w:rsidRDefault="00003B14" w:rsidP="00003B14">
      <w:r w:rsidRPr="00003B14">
        <w:t xml:space="preserve">This document outlines the updated process for using Zendesk as an Agent for Support Tickets </w:t>
      </w:r>
    </w:p>
    <w:p w14:paraId="46BC254E" w14:textId="77777777" w:rsidR="00003B14" w:rsidRPr="00003B14" w:rsidRDefault="00003B14" w:rsidP="00003B14">
      <w:r w:rsidRPr="00003B14">
        <w:t xml:space="preserve">As part of our efforts to streamline support operations and improve ticket response times, we have now activated </w:t>
      </w:r>
      <w:r w:rsidRPr="00003B14">
        <w:rPr>
          <w:b/>
          <w:bCs/>
        </w:rPr>
        <w:t xml:space="preserve">auto-assignment </w:t>
      </w:r>
      <w:r w:rsidRPr="00003B14">
        <w:t xml:space="preserve">for incoming tickets within Zendesk. </w:t>
      </w:r>
    </w:p>
    <w:p w14:paraId="3AEFECCA" w14:textId="77777777" w:rsidR="00003B14" w:rsidRPr="00003B14" w:rsidRDefault="00003B14" w:rsidP="00003B14">
      <w:r w:rsidRPr="00003B14">
        <w:t xml:space="preserve">Tickets are now distributed using a </w:t>
      </w:r>
      <w:r w:rsidRPr="00003B14">
        <w:rPr>
          <w:b/>
          <w:bCs/>
        </w:rPr>
        <w:t xml:space="preserve">round robin </w:t>
      </w:r>
      <w:r w:rsidRPr="00003B14">
        <w:t xml:space="preserve">method. This means the next ticket will be assigned to the agent who has gone the </w:t>
      </w:r>
      <w:r w:rsidRPr="00003B14">
        <w:rPr>
          <w:b/>
          <w:bCs/>
        </w:rPr>
        <w:t xml:space="preserve">longest without a ticket </w:t>
      </w:r>
      <w:r w:rsidRPr="00003B14">
        <w:t xml:space="preserve">on the relevant channel/queue. </w:t>
      </w:r>
    </w:p>
    <w:p w14:paraId="215BD7DA" w14:textId="77777777" w:rsidR="00003B14" w:rsidRPr="00003B14" w:rsidRDefault="00003B14" w:rsidP="00003B14">
      <w:r w:rsidRPr="00003B14">
        <w:t xml:space="preserve">To ensure fairness and efficiency in this process, it is </w:t>
      </w:r>
      <w:r w:rsidRPr="00003B14">
        <w:rPr>
          <w:b/>
          <w:bCs/>
        </w:rPr>
        <w:t xml:space="preserve">essential </w:t>
      </w:r>
      <w:r w:rsidRPr="00003B14">
        <w:t xml:space="preserve">that everyone manages their availability status properly. </w:t>
      </w:r>
    </w:p>
    <w:p w14:paraId="5B749132" w14:textId="77777777" w:rsidR="00003B14" w:rsidRDefault="00003B14" w:rsidP="00003B14">
      <w:pPr>
        <w:rPr>
          <w:b/>
          <w:bCs/>
        </w:rPr>
      </w:pPr>
    </w:p>
    <w:p w14:paraId="21F3248D" w14:textId="77777777" w:rsidR="00003B14" w:rsidRDefault="00003B14" w:rsidP="00003B14">
      <w:pPr>
        <w:rPr>
          <w:b/>
          <w:bCs/>
        </w:rPr>
      </w:pPr>
      <w:r w:rsidRPr="00003B14">
        <w:rPr>
          <w:b/>
          <w:bCs/>
        </w:rPr>
        <w:t xml:space="preserve">What You Need to Do: </w:t>
      </w:r>
    </w:p>
    <w:tbl>
      <w:tblPr>
        <w:tblStyle w:val="TableGrid"/>
        <w:tblW w:w="0" w:type="auto"/>
        <w:tblBorders>
          <w:top w:val="none" w:sz="0" w:space="0" w:color="auto"/>
          <w:left w:val="none" w:sz="0" w:space="0" w:color="auto"/>
          <w:bottom w:val="single" w:sz="4"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3397"/>
        <w:gridCol w:w="7133"/>
      </w:tblGrid>
      <w:tr w:rsidR="003E4409" w14:paraId="42B3EECC" w14:textId="77777777" w:rsidTr="003E4409">
        <w:tc>
          <w:tcPr>
            <w:tcW w:w="3397" w:type="dxa"/>
          </w:tcPr>
          <w:p w14:paraId="07CDF298" w14:textId="77777777" w:rsidR="003E4409" w:rsidRDefault="003E4409" w:rsidP="00003B14">
            <w:r w:rsidRPr="00003B14">
              <w:rPr>
                <w:noProof/>
              </w:rPr>
              <w:drawing>
                <wp:inline distT="0" distB="0" distL="0" distR="0" wp14:anchorId="7C49BBB2" wp14:editId="33B293A0">
                  <wp:extent cx="1828800" cy="2312035"/>
                  <wp:effectExtent l="50800" t="12700" r="50800" b="88265"/>
                  <wp:docPr id="19856424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42411" name="Picture 1" descr="A screenshot of a pho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828800" cy="2312035"/>
                          </a:xfrm>
                          <a:prstGeom prst="rect">
                            <a:avLst/>
                          </a:prstGeom>
                          <a:effectLst>
                            <a:outerShdw blurRad="50800" dist="38100" dir="5400000" algn="t" rotWithShape="0">
                              <a:prstClr val="black">
                                <a:alpha val="40000"/>
                              </a:prstClr>
                            </a:outerShdw>
                          </a:effectLst>
                        </pic:spPr>
                      </pic:pic>
                    </a:graphicData>
                  </a:graphic>
                </wp:inline>
              </w:drawing>
            </w:r>
          </w:p>
        </w:tc>
        <w:tc>
          <w:tcPr>
            <w:tcW w:w="7133" w:type="dxa"/>
          </w:tcPr>
          <w:p w14:paraId="02E05BA2" w14:textId="77777777" w:rsidR="003E4409" w:rsidRDefault="003E4409" w:rsidP="003E4409">
            <w:pPr>
              <w:pStyle w:val="ListParagraph"/>
            </w:pPr>
            <w:r w:rsidRPr="00003B14">
              <w:t xml:space="preserve">At the start of your shift: Set your Zendesk status to Online. </w:t>
            </w:r>
          </w:p>
          <w:p w14:paraId="742801FB" w14:textId="77777777" w:rsidR="003E4409" w:rsidRPr="00003B14" w:rsidRDefault="003E4409" w:rsidP="003E4409">
            <w:pPr>
              <w:pStyle w:val="ListParagraph"/>
            </w:pPr>
            <w:r w:rsidRPr="00003B14">
              <w:t xml:space="preserve">During lunch, pre-scheduled meetings or extended breaks: Set your status to Transfers Only or Offline to avoid receiving tickets during that time. </w:t>
            </w:r>
          </w:p>
          <w:p w14:paraId="3DE0F9DD" w14:textId="77777777" w:rsidR="003E4409" w:rsidRPr="00003B14" w:rsidRDefault="003E4409" w:rsidP="003E4409">
            <w:pPr>
              <w:pStyle w:val="ListParagraph"/>
            </w:pPr>
            <w:r w:rsidRPr="00003B14">
              <w:t xml:space="preserve">At the end of your shift: Make sure to go Offline or Close all Zendesk Agent screens entirely. </w:t>
            </w:r>
          </w:p>
          <w:p w14:paraId="7ADE7177" w14:textId="77777777" w:rsidR="003E4409" w:rsidRDefault="003E4409" w:rsidP="00003B14"/>
        </w:tc>
      </w:tr>
    </w:tbl>
    <w:p w14:paraId="0BDCD8A9" w14:textId="77777777" w:rsidR="003E4409" w:rsidRPr="00003B14" w:rsidRDefault="003E4409" w:rsidP="00003B14"/>
    <w:p w14:paraId="327088FD" w14:textId="77777777" w:rsidR="00003B14" w:rsidRDefault="00003B14" w:rsidP="00003B14">
      <w:pPr>
        <w:rPr>
          <w:b/>
          <w:bCs/>
        </w:rPr>
      </w:pPr>
    </w:p>
    <w:p w14:paraId="2244113A" w14:textId="77777777" w:rsidR="00003B14" w:rsidRDefault="00003B14" w:rsidP="00003B14"/>
    <w:p w14:paraId="2855A434" w14:textId="77777777" w:rsidR="00935EEB" w:rsidRDefault="00935EEB" w:rsidP="00CB08A1">
      <w:pPr>
        <w:pStyle w:val="NumberedList"/>
        <w:numPr>
          <w:ilvl w:val="0"/>
          <w:numId w:val="0"/>
        </w:numPr>
      </w:pPr>
    </w:p>
    <w:p w14:paraId="78893953" w14:textId="77777777" w:rsidR="00935EEB" w:rsidRDefault="00935EEB" w:rsidP="00CB08A1">
      <w:pPr>
        <w:pStyle w:val="NumberedList"/>
        <w:numPr>
          <w:ilvl w:val="0"/>
          <w:numId w:val="0"/>
        </w:numPr>
      </w:pPr>
    </w:p>
    <w:p w14:paraId="43692E92" w14:textId="77777777" w:rsidR="00935EEB" w:rsidRDefault="00935EEB" w:rsidP="00CB08A1">
      <w:pPr>
        <w:pStyle w:val="NumberedList"/>
        <w:numPr>
          <w:ilvl w:val="0"/>
          <w:numId w:val="0"/>
        </w:numPr>
      </w:pPr>
    </w:p>
    <w:p w14:paraId="352C75D3" w14:textId="77777777" w:rsidR="00935EEB" w:rsidRDefault="00935EEB" w:rsidP="00CB08A1">
      <w:pPr>
        <w:pStyle w:val="NumberedList"/>
        <w:numPr>
          <w:ilvl w:val="0"/>
          <w:numId w:val="0"/>
        </w:numPr>
      </w:pPr>
    </w:p>
    <w:p w14:paraId="05B0F0E1" w14:textId="77777777" w:rsidR="00935EEB" w:rsidRDefault="00935EEB" w:rsidP="00CB08A1">
      <w:pPr>
        <w:pStyle w:val="NumberedList"/>
        <w:numPr>
          <w:ilvl w:val="0"/>
          <w:numId w:val="0"/>
        </w:numPr>
      </w:pPr>
    </w:p>
    <w:p w14:paraId="70159751" w14:textId="77777777" w:rsidR="00935EEB" w:rsidRDefault="00935EEB" w:rsidP="00CB08A1">
      <w:pPr>
        <w:pStyle w:val="NumberedList"/>
        <w:numPr>
          <w:ilvl w:val="0"/>
          <w:numId w:val="0"/>
        </w:numPr>
      </w:pPr>
    </w:p>
    <w:p w14:paraId="075AE562" w14:textId="77777777" w:rsidR="00935EEB" w:rsidRDefault="00935EEB" w:rsidP="00CB08A1">
      <w:pPr>
        <w:pStyle w:val="NumberedList"/>
        <w:numPr>
          <w:ilvl w:val="0"/>
          <w:numId w:val="0"/>
        </w:numPr>
      </w:pPr>
    </w:p>
    <w:p w14:paraId="451E83BE" w14:textId="77777777" w:rsidR="00935EEB" w:rsidRDefault="00935EEB" w:rsidP="00CB08A1">
      <w:pPr>
        <w:pStyle w:val="NumberedList"/>
        <w:numPr>
          <w:ilvl w:val="0"/>
          <w:numId w:val="0"/>
        </w:numPr>
      </w:pPr>
    </w:p>
    <w:p w14:paraId="3EB0F122" w14:textId="77777777" w:rsidR="00935EEB" w:rsidRDefault="00935EEB" w:rsidP="00CB08A1">
      <w:pPr>
        <w:pStyle w:val="NumberedList"/>
        <w:numPr>
          <w:ilvl w:val="0"/>
          <w:numId w:val="0"/>
        </w:numPr>
      </w:pPr>
    </w:p>
    <w:p w14:paraId="251F686A" w14:textId="77777777" w:rsidR="00935EEB" w:rsidRDefault="00935EEB" w:rsidP="00CB08A1">
      <w:pPr>
        <w:pStyle w:val="NumberedList"/>
        <w:numPr>
          <w:ilvl w:val="0"/>
          <w:numId w:val="0"/>
        </w:numPr>
      </w:pPr>
    </w:p>
    <w:p w14:paraId="40F573CA" w14:textId="77777777" w:rsidR="00935EEB" w:rsidRDefault="00935EEB" w:rsidP="00CB08A1">
      <w:pPr>
        <w:pStyle w:val="NumberedList"/>
        <w:numPr>
          <w:ilvl w:val="0"/>
          <w:numId w:val="0"/>
        </w:numPr>
      </w:pPr>
    </w:p>
    <w:p w14:paraId="2367D896" w14:textId="77777777" w:rsidR="00F27EEC" w:rsidRDefault="00F27EEC" w:rsidP="00CB08A1">
      <w:pPr>
        <w:pStyle w:val="NumberedList"/>
        <w:numPr>
          <w:ilvl w:val="0"/>
          <w:numId w:val="0"/>
        </w:numPr>
        <w:sectPr w:rsidR="00F27EEC" w:rsidSect="00214964">
          <w:headerReference w:type="even" r:id="rId15"/>
          <w:headerReference w:type="default" r:id="rId16"/>
          <w:footerReference w:type="even" r:id="rId17"/>
          <w:footerReference w:type="default" r:id="rId18"/>
          <w:headerReference w:type="first" r:id="rId19"/>
          <w:footerReference w:type="first" r:id="rId20"/>
          <w:pgSz w:w="12240" w:h="15840"/>
          <w:pgMar w:top="562" w:right="850" w:bottom="850" w:left="850" w:header="488" w:footer="0" w:gutter="0"/>
          <w:pgNumType w:start="1"/>
          <w:cols w:space="720"/>
          <w:titlePg/>
        </w:sectPr>
      </w:pPr>
    </w:p>
    <w:p w14:paraId="61ECC1EA" w14:textId="77777777" w:rsidR="00935EEB" w:rsidRDefault="00935EEB" w:rsidP="00CB08A1">
      <w:pPr>
        <w:pStyle w:val="NumberedList"/>
        <w:numPr>
          <w:ilvl w:val="0"/>
          <w:numId w:val="0"/>
        </w:numPr>
      </w:pPr>
    </w:p>
    <w:p w14:paraId="52D81C87" w14:textId="77777777" w:rsidR="00935EEB" w:rsidRDefault="00935EEB" w:rsidP="00CB08A1">
      <w:pPr>
        <w:pStyle w:val="NumberedList"/>
        <w:numPr>
          <w:ilvl w:val="0"/>
          <w:numId w:val="0"/>
        </w:numPr>
      </w:pPr>
    </w:p>
    <w:p w14:paraId="47CB3DCF" w14:textId="77777777" w:rsidR="00935EEB" w:rsidRDefault="00935EEB" w:rsidP="00CB08A1">
      <w:pPr>
        <w:pStyle w:val="NumberedList"/>
        <w:numPr>
          <w:ilvl w:val="0"/>
          <w:numId w:val="0"/>
        </w:numPr>
      </w:pPr>
    </w:p>
    <w:p w14:paraId="5B0F1513" w14:textId="77777777" w:rsidR="00935EEB" w:rsidRDefault="00935EEB" w:rsidP="00CB08A1">
      <w:pPr>
        <w:pStyle w:val="NumberedList"/>
        <w:numPr>
          <w:ilvl w:val="0"/>
          <w:numId w:val="0"/>
        </w:numPr>
      </w:pPr>
    </w:p>
    <w:p w14:paraId="6CA862CD" w14:textId="77777777" w:rsidR="00935EEB" w:rsidRDefault="00935EEB" w:rsidP="00CB08A1">
      <w:pPr>
        <w:pStyle w:val="NumberedList"/>
        <w:numPr>
          <w:ilvl w:val="0"/>
          <w:numId w:val="0"/>
        </w:numPr>
      </w:pPr>
    </w:p>
    <w:p w14:paraId="12E337B4" w14:textId="77777777" w:rsidR="00935EEB" w:rsidRDefault="00935EEB" w:rsidP="00CB08A1">
      <w:pPr>
        <w:pStyle w:val="NumberedList"/>
        <w:numPr>
          <w:ilvl w:val="0"/>
          <w:numId w:val="0"/>
        </w:numPr>
      </w:pPr>
    </w:p>
    <w:p w14:paraId="31DCB727" w14:textId="77777777" w:rsidR="00935EEB" w:rsidRDefault="00935EEB" w:rsidP="00CB08A1">
      <w:pPr>
        <w:pStyle w:val="NumberedList"/>
        <w:numPr>
          <w:ilvl w:val="0"/>
          <w:numId w:val="0"/>
        </w:numPr>
      </w:pPr>
    </w:p>
    <w:p w14:paraId="7B6B26EF" w14:textId="77777777" w:rsidR="00935EEB" w:rsidRDefault="00935EEB" w:rsidP="00CB08A1">
      <w:pPr>
        <w:pStyle w:val="NumberedList"/>
        <w:numPr>
          <w:ilvl w:val="0"/>
          <w:numId w:val="0"/>
        </w:numPr>
      </w:pPr>
    </w:p>
    <w:p w14:paraId="58C1A1DF" w14:textId="77777777" w:rsidR="00935EEB" w:rsidRDefault="00935EEB" w:rsidP="00CB08A1">
      <w:pPr>
        <w:pStyle w:val="NumberedList"/>
        <w:numPr>
          <w:ilvl w:val="0"/>
          <w:numId w:val="0"/>
        </w:numPr>
      </w:pPr>
    </w:p>
    <w:p w14:paraId="176BDC61" w14:textId="77777777" w:rsidR="00935EEB" w:rsidRDefault="00FA2A2A" w:rsidP="00CB08A1">
      <w:pPr>
        <w:pStyle w:val="NumberedList"/>
        <w:numPr>
          <w:ilvl w:val="0"/>
          <w:numId w:val="0"/>
        </w:numPr>
      </w:pPr>
      <w:r>
        <w:rPr>
          <w:noProof/>
        </w:rPr>
        <mc:AlternateContent>
          <mc:Choice Requires="wps">
            <w:drawing>
              <wp:anchor distT="0" distB="0" distL="114300" distR="114300" simplePos="0" relativeHeight="251688960" behindDoc="1" locked="0" layoutInCell="1" allowOverlap="1" wp14:anchorId="3E94E7EF" wp14:editId="70EE23A7">
                <wp:simplePos x="0" y="0"/>
                <wp:positionH relativeFrom="column">
                  <wp:posOffset>-847765</wp:posOffset>
                </wp:positionH>
                <wp:positionV relativeFrom="paragraph">
                  <wp:posOffset>202356</wp:posOffset>
                </wp:positionV>
                <wp:extent cx="8352420" cy="8140628"/>
                <wp:effectExtent l="50800" t="25400" r="67945" b="76835"/>
                <wp:wrapNone/>
                <wp:docPr id="1119198669" name="Rectangle 2"/>
                <wp:cNvGraphicFramePr/>
                <a:graphic xmlns:a="http://schemas.openxmlformats.org/drawingml/2006/main">
                  <a:graphicData uri="http://schemas.microsoft.com/office/word/2010/wordprocessingShape">
                    <wps:wsp>
                      <wps:cNvSpPr/>
                      <wps:spPr>
                        <a:xfrm>
                          <a:off x="0" y="0"/>
                          <a:ext cx="8352420" cy="8140628"/>
                        </a:xfrm>
                        <a:prstGeom prst="rect">
                          <a:avLst/>
                        </a:prstGeom>
                        <a:solidFill>
                          <a:srgbClr val="062955"/>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8BD6A" id="Rectangle 2" o:spid="_x0000_s1026" style="position:absolute;margin-left:-66.75pt;margin-top:15.95pt;width:657.65pt;height:641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" fillcolor="#062955" strokecolor="#4579b8 [3044]">
                <v:shadow on="t" color="black" opacity="22937f" origin=",.5" offset="0,.63889mm"/>
              </v:rect>
            </w:pict>
          </mc:Fallback>
        </mc:AlternateContent>
      </w:r>
    </w:p>
    <w:p w14:paraId="1FF22C17" w14:textId="77777777" w:rsidR="00935EEB" w:rsidRDefault="00935EEB" w:rsidP="00CB08A1">
      <w:pPr>
        <w:pStyle w:val="NumberedList"/>
        <w:numPr>
          <w:ilvl w:val="0"/>
          <w:numId w:val="0"/>
        </w:numPr>
      </w:pPr>
    </w:p>
    <w:p w14:paraId="28922056" w14:textId="77777777" w:rsidR="00935EEB" w:rsidRDefault="00935EEB" w:rsidP="00CB08A1">
      <w:pPr>
        <w:pStyle w:val="NumberedList"/>
        <w:numPr>
          <w:ilvl w:val="0"/>
          <w:numId w:val="0"/>
        </w:numPr>
      </w:pPr>
    </w:p>
    <w:p w14:paraId="08EF3CA4" w14:textId="77777777" w:rsidR="00935EEB" w:rsidRDefault="00FA2A2A" w:rsidP="00CB08A1">
      <w:pPr>
        <w:pStyle w:val="NumberedList"/>
        <w:numPr>
          <w:ilvl w:val="0"/>
          <w:numId w:val="0"/>
        </w:numPr>
      </w:pPr>
      <w:r>
        <w:rPr>
          <w:noProof/>
        </w:rPr>
        <w:drawing>
          <wp:anchor distT="0" distB="0" distL="0" distR="0" simplePos="0" relativeHeight="251687936" behindDoc="0" locked="0" layoutInCell="1" hidden="0" allowOverlap="1" wp14:anchorId="7F078230" wp14:editId="1D30BBA3">
            <wp:simplePos x="0" y="0"/>
            <wp:positionH relativeFrom="column">
              <wp:posOffset>-231140</wp:posOffset>
            </wp:positionH>
            <wp:positionV relativeFrom="paragraph">
              <wp:posOffset>236067</wp:posOffset>
            </wp:positionV>
            <wp:extent cx="1568450" cy="254000"/>
            <wp:effectExtent l="0" t="0" r="6350" b="0"/>
            <wp:wrapSquare wrapText="bothSides" distT="0" distB="0" distL="0" distR="0"/>
            <wp:docPr id="1213985040" name="image16.png"/>
            <wp:cNvGraphicFramePr/>
            <a:graphic xmlns:a="http://schemas.openxmlformats.org/drawingml/2006/main">
              <a:graphicData uri="http://schemas.openxmlformats.org/drawingml/2006/picture">
                <pic:pic xmlns:pic="http://schemas.openxmlformats.org/drawingml/2006/picture">
                  <pic:nvPicPr>
                    <pic:cNvPr id="1213985040" name="image16.png"/>
                    <pic:cNvPicPr preferRelativeResize="0"/>
                  </pic:nvPicPr>
                  <pic:blipFill>
                    <a:blip r:embed="rId21" cstate="print">
                      <a:extLst>
                        <a:ext uri="{28A0092B-C50C-407E-A947-70E740481C1C}">
                          <a14:useLocalDpi xmlns:a14="http://schemas.microsoft.com/office/drawing/2010/main" val="0"/>
                        </a:ext>
                      </a:extLst>
                    </a:blip>
                    <a:srcRect t="1741" b="1741"/>
                    <a:stretch>
                      <a:fillRect/>
                    </a:stretch>
                  </pic:blipFill>
                  <pic:spPr>
                    <a:xfrm>
                      <a:off x="0" y="0"/>
                      <a:ext cx="1568450" cy="254000"/>
                    </a:xfrm>
                    <a:prstGeom prst="rect">
                      <a:avLst/>
                    </a:prstGeom>
                    <a:ln/>
                  </pic:spPr>
                </pic:pic>
              </a:graphicData>
            </a:graphic>
            <wp14:sizeRelH relativeFrom="margin">
              <wp14:pctWidth>0</wp14:pctWidth>
            </wp14:sizeRelH>
            <wp14:sizeRelV relativeFrom="margin">
              <wp14:pctHeight>0</wp14:pctHeight>
            </wp14:sizeRelV>
          </wp:anchor>
        </w:drawing>
      </w:r>
    </w:p>
    <w:p w14:paraId="5CF6184C" w14:textId="77777777" w:rsidR="00935EEB" w:rsidRDefault="00935EEB" w:rsidP="00CB08A1">
      <w:pPr>
        <w:pStyle w:val="NumberedList"/>
        <w:numPr>
          <w:ilvl w:val="0"/>
          <w:numId w:val="0"/>
        </w:numPr>
      </w:pPr>
    </w:p>
    <w:p w14:paraId="680F08B4" w14:textId="77777777" w:rsidR="00935EEB" w:rsidRDefault="00935EEB" w:rsidP="00CB08A1">
      <w:pPr>
        <w:pStyle w:val="NumberedList"/>
        <w:numPr>
          <w:ilvl w:val="0"/>
          <w:numId w:val="0"/>
        </w:numPr>
      </w:pPr>
    </w:p>
    <w:p w14:paraId="23CDCD37" w14:textId="77777777" w:rsidR="00935EEB" w:rsidRDefault="00935EEB" w:rsidP="00CB08A1">
      <w:pPr>
        <w:pStyle w:val="NumberedList"/>
        <w:numPr>
          <w:ilvl w:val="0"/>
          <w:numId w:val="0"/>
        </w:numPr>
      </w:pPr>
    </w:p>
    <w:p w14:paraId="29467912" w14:textId="77777777" w:rsidR="00935EEB" w:rsidRDefault="00935EEB" w:rsidP="00CB08A1">
      <w:pPr>
        <w:pStyle w:val="NumberedList"/>
        <w:numPr>
          <w:ilvl w:val="0"/>
          <w:numId w:val="0"/>
        </w:numPr>
      </w:pPr>
    </w:p>
    <w:tbl>
      <w:tblPr>
        <w:tblStyle w:val="TableGrid"/>
        <w:tblpPr w:leftFromText="180" w:rightFromText="180" w:vertAnchor="text" w:horzAnchor="margin" w:tblpY="-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tblCellMar>
        <w:tblLook w:val="04A0" w:firstRow="1" w:lastRow="0" w:firstColumn="1" w:lastColumn="0" w:noHBand="0" w:noVBand="1"/>
      </w:tblPr>
      <w:tblGrid>
        <w:gridCol w:w="3368"/>
        <w:gridCol w:w="3510"/>
        <w:gridCol w:w="3510"/>
      </w:tblGrid>
      <w:tr w:rsidR="00FA2A2A" w14:paraId="5D9A60F4" w14:textId="77777777" w:rsidTr="003401E2">
        <w:trPr>
          <w:trHeight w:val="4960"/>
        </w:trPr>
        <w:tc>
          <w:tcPr>
            <w:tcW w:w="3368" w:type="dxa"/>
          </w:tcPr>
          <w:p w14:paraId="0F9F62F6" w14:textId="77777777" w:rsidR="00FA2A2A" w:rsidRPr="0074489A" w:rsidRDefault="00FA2A2A" w:rsidP="003401E2">
            <w:pPr>
              <w:rPr>
                <w:b/>
                <w:color w:val="FFFFFF" w:themeColor="background1"/>
                <w:szCs w:val="17"/>
              </w:rPr>
            </w:pPr>
            <w:r w:rsidRPr="0074489A">
              <w:rPr>
                <w:b/>
                <w:color w:val="FFFFFF" w:themeColor="background1"/>
                <w:szCs w:val="17"/>
              </w:rPr>
              <w:t>TrustFlight United Kingdom</w:t>
            </w:r>
          </w:p>
          <w:p w14:paraId="70A42C6A" w14:textId="77777777" w:rsidR="00FA2A2A" w:rsidRDefault="00FA2A2A" w:rsidP="003401E2">
            <w:pPr>
              <w:spacing w:after="0"/>
              <w:rPr>
                <w:b/>
                <w:color w:val="03D4FF"/>
                <w:szCs w:val="17"/>
              </w:rPr>
            </w:pPr>
          </w:p>
          <w:p w14:paraId="6548CF6C" w14:textId="77777777" w:rsidR="00FA2A2A" w:rsidRDefault="00FA2A2A" w:rsidP="003401E2">
            <w:pPr>
              <w:spacing w:after="0"/>
              <w:rPr>
                <w:color w:val="FFFFFF" w:themeColor="background1"/>
                <w:szCs w:val="17"/>
              </w:rPr>
            </w:pPr>
            <w:r w:rsidRPr="005D46F8">
              <w:rPr>
                <w:b/>
                <w:color w:val="03D4FF"/>
                <w:szCs w:val="17"/>
              </w:rPr>
              <w:t>UK</w:t>
            </w:r>
            <w:r w:rsidRPr="005D46F8">
              <w:rPr>
                <w:color w:val="03D4FF"/>
                <w:szCs w:val="17"/>
              </w:rPr>
              <w:t xml:space="preserve"> </w:t>
            </w:r>
            <w:r w:rsidRPr="0074489A">
              <w:rPr>
                <w:color w:val="FFFFFF" w:themeColor="background1"/>
                <w:szCs w:val="17"/>
              </w:rPr>
              <w:t>+44 (0) 330 229 0219</w:t>
            </w:r>
          </w:p>
          <w:p w14:paraId="354A583F" w14:textId="77777777" w:rsidR="00FA2A2A" w:rsidRDefault="00FA2A2A" w:rsidP="003401E2">
            <w:pPr>
              <w:spacing w:after="0"/>
              <w:rPr>
                <w:b/>
                <w:bCs/>
                <w:color w:val="FFFFFF" w:themeColor="background1"/>
                <w:lang w:val="en-US"/>
              </w:rPr>
            </w:pPr>
          </w:p>
          <w:p w14:paraId="002845F4" w14:textId="77777777" w:rsidR="00FA2A2A" w:rsidRPr="00AB6509" w:rsidRDefault="00FA2A2A" w:rsidP="003401E2">
            <w:pPr>
              <w:spacing w:after="0"/>
              <w:rPr>
                <w:b/>
                <w:bCs/>
                <w:color w:val="FFFFFF" w:themeColor="background1"/>
                <w:lang w:val="en-US"/>
              </w:rPr>
            </w:pPr>
            <w:r w:rsidRPr="00AB6509">
              <w:rPr>
                <w:b/>
                <w:bCs/>
                <w:color w:val="FFFFFF" w:themeColor="background1"/>
                <w:lang w:val="en-US"/>
              </w:rPr>
              <w:t>London</w:t>
            </w:r>
          </w:p>
          <w:p w14:paraId="241045AF" w14:textId="77777777" w:rsidR="00FA2A2A" w:rsidRPr="00AB6509" w:rsidRDefault="00FA2A2A" w:rsidP="003401E2">
            <w:pPr>
              <w:spacing w:after="0"/>
              <w:rPr>
                <w:color w:val="FFFFFF" w:themeColor="background1"/>
                <w:lang w:val="en-US"/>
              </w:rPr>
            </w:pPr>
            <w:r w:rsidRPr="00AB6509">
              <w:rPr>
                <w:color w:val="FFFFFF" w:themeColor="background1"/>
                <w:lang w:val="en-US"/>
              </w:rPr>
              <w:t>22 Lavington Street</w:t>
            </w:r>
          </w:p>
          <w:p w14:paraId="1F4E0C37" w14:textId="77777777" w:rsidR="00FA2A2A" w:rsidRDefault="00FA2A2A" w:rsidP="003401E2">
            <w:pPr>
              <w:spacing w:after="0"/>
              <w:rPr>
                <w:color w:val="FFFFFF" w:themeColor="background1"/>
                <w:lang w:val="en-US"/>
              </w:rPr>
            </w:pPr>
            <w:r w:rsidRPr="00AB6509">
              <w:rPr>
                <w:color w:val="FFFFFF" w:themeColor="background1"/>
                <w:lang w:val="en-US"/>
              </w:rPr>
              <w:t>London, SE1 0NZ</w:t>
            </w:r>
          </w:p>
          <w:p w14:paraId="10376057" w14:textId="77777777" w:rsidR="00FA2A2A" w:rsidRDefault="00FA2A2A" w:rsidP="003401E2">
            <w:pPr>
              <w:spacing w:after="0"/>
              <w:rPr>
                <w:color w:val="FFFFFF" w:themeColor="background1"/>
                <w:lang w:val="en-US"/>
              </w:rPr>
            </w:pPr>
          </w:p>
          <w:p w14:paraId="3777B296" w14:textId="77777777" w:rsidR="00FA2A2A" w:rsidRPr="00AB6509" w:rsidRDefault="00FA2A2A" w:rsidP="003401E2">
            <w:pPr>
              <w:spacing w:after="0"/>
              <w:rPr>
                <w:color w:val="FFFFFF" w:themeColor="background1"/>
                <w:lang w:val="en-US"/>
              </w:rPr>
            </w:pPr>
            <w:r w:rsidRPr="00AB6509">
              <w:rPr>
                <w:b/>
                <w:bCs/>
                <w:color w:val="FFFFFF" w:themeColor="background1"/>
                <w:lang w:val="en-US"/>
              </w:rPr>
              <w:t>Bracknell</w:t>
            </w:r>
          </w:p>
          <w:p w14:paraId="060AFB30" w14:textId="77777777" w:rsidR="00FA2A2A" w:rsidRPr="00AB6509" w:rsidRDefault="00FA2A2A" w:rsidP="003401E2">
            <w:pPr>
              <w:spacing w:after="0"/>
              <w:rPr>
                <w:color w:val="FFFFFF" w:themeColor="background1"/>
                <w:lang w:val="en-US"/>
              </w:rPr>
            </w:pPr>
            <w:r w:rsidRPr="00AB6509">
              <w:rPr>
                <w:color w:val="FFFFFF" w:themeColor="background1"/>
                <w:lang w:val="en-US"/>
              </w:rPr>
              <w:t>The Western Centre</w:t>
            </w:r>
          </w:p>
          <w:p w14:paraId="6E5319FB" w14:textId="77777777" w:rsidR="00FA2A2A" w:rsidRDefault="00FA2A2A" w:rsidP="003401E2">
            <w:pPr>
              <w:spacing w:after="0"/>
              <w:rPr>
                <w:color w:val="FFFFFF" w:themeColor="background1"/>
                <w:lang w:val="en-US"/>
              </w:rPr>
            </w:pPr>
            <w:r w:rsidRPr="00AB6509">
              <w:rPr>
                <w:color w:val="FFFFFF" w:themeColor="background1"/>
                <w:lang w:val="en-US"/>
              </w:rPr>
              <w:t>Bracknell, Berkshire, RG12 1RW</w:t>
            </w:r>
          </w:p>
          <w:p w14:paraId="05189F35" w14:textId="77777777" w:rsidR="00FA2A2A" w:rsidRDefault="00FA2A2A" w:rsidP="003401E2">
            <w:pPr>
              <w:spacing w:after="0"/>
              <w:rPr>
                <w:color w:val="FFFFFF" w:themeColor="background1"/>
                <w:lang w:val="en-US"/>
              </w:rPr>
            </w:pPr>
          </w:p>
          <w:p w14:paraId="1CA072D2" w14:textId="77777777" w:rsidR="00FA2A2A" w:rsidRPr="00AB6509" w:rsidRDefault="00FA2A2A" w:rsidP="003401E2">
            <w:pPr>
              <w:spacing w:after="0"/>
              <w:rPr>
                <w:b/>
                <w:bCs/>
                <w:color w:val="FFFFFF" w:themeColor="background1"/>
                <w:lang w:val="en-US"/>
              </w:rPr>
            </w:pPr>
            <w:r w:rsidRPr="00AB6509">
              <w:rPr>
                <w:b/>
                <w:bCs/>
                <w:color w:val="FFFFFF" w:themeColor="background1"/>
                <w:lang w:val="en-US"/>
              </w:rPr>
              <w:t>Doncaster</w:t>
            </w:r>
          </w:p>
          <w:p w14:paraId="5261AF77" w14:textId="77777777" w:rsidR="00FA2A2A" w:rsidRPr="00AB6509" w:rsidRDefault="00FA2A2A" w:rsidP="003401E2">
            <w:pPr>
              <w:spacing w:after="0"/>
              <w:rPr>
                <w:color w:val="FFFFFF" w:themeColor="background1"/>
                <w:lang w:val="en-US"/>
              </w:rPr>
            </w:pPr>
            <w:r w:rsidRPr="00AB6509">
              <w:rPr>
                <w:color w:val="FFFFFF" w:themeColor="background1"/>
                <w:lang w:val="en-US"/>
              </w:rPr>
              <w:t>The National Safety &amp; Security Academy, First Avenue</w:t>
            </w:r>
          </w:p>
          <w:p w14:paraId="08954585" w14:textId="77777777" w:rsidR="00FA2A2A" w:rsidRDefault="00FA2A2A" w:rsidP="003401E2">
            <w:pPr>
              <w:spacing w:after="0"/>
              <w:rPr>
                <w:color w:val="FFFFFF" w:themeColor="background1"/>
                <w:lang w:val="en-US"/>
              </w:rPr>
            </w:pPr>
            <w:r w:rsidRPr="00AB6509">
              <w:rPr>
                <w:color w:val="FFFFFF" w:themeColor="background1"/>
                <w:lang w:val="en-US"/>
              </w:rPr>
              <w:t>Finningley, Doncaster, DN9 3RH</w:t>
            </w:r>
          </w:p>
          <w:p w14:paraId="6198B843" w14:textId="77777777" w:rsidR="00FA2A2A" w:rsidRDefault="00FA2A2A" w:rsidP="003401E2">
            <w:pPr>
              <w:spacing w:after="0"/>
              <w:rPr>
                <w:color w:val="FFFFFF" w:themeColor="background1"/>
                <w:lang w:val="en-US"/>
              </w:rPr>
            </w:pPr>
          </w:p>
          <w:p w14:paraId="3AE1BDFA" w14:textId="77777777" w:rsidR="00FA2A2A" w:rsidRPr="00AB6509" w:rsidRDefault="00FA2A2A" w:rsidP="003401E2">
            <w:pPr>
              <w:spacing w:after="0"/>
              <w:rPr>
                <w:b/>
                <w:bCs/>
                <w:color w:val="FFFFFF" w:themeColor="background1"/>
                <w:lang w:val="en-US"/>
              </w:rPr>
            </w:pPr>
            <w:r w:rsidRPr="00AB6509">
              <w:rPr>
                <w:b/>
                <w:bCs/>
                <w:color w:val="FFFFFF" w:themeColor="background1"/>
                <w:lang w:val="en-US"/>
              </w:rPr>
              <w:t>Luton</w:t>
            </w:r>
          </w:p>
          <w:p w14:paraId="0141FF48" w14:textId="77777777" w:rsidR="00FA2A2A" w:rsidRPr="00AB6509" w:rsidRDefault="00FA2A2A" w:rsidP="003401E2">
            <w:pPr>
              <w:spacing w:after="0"/>
              <w:rPr>
                <w:color w:val="FFFFFF" w:themeColor="background1"/>
                <w:lang w:val="en-US"/>
              </w:rPr>
            </w:pPr>
            <w:r w:rsidRPr="00AB6509">
              <w:rPr>
                <w:color w:val="FFFFFF" w:themeColor="background1"/>
                <w:lang w:val="en-US"/>
              </w:rPr>
              <w:t>Basepoint, Great Marlings</w:t>
            </w:r>
          </w:p>
          <w:p w14:paraId="5BEB305E" w14:textId="77777777" w:rsidR="00FA2A2A" w:rsidRPr="00AB6509" w:rsidRDefault="00FA2A2A" w:rsidP="003401E2">
            <w:pPr>
              <w:spacing w:after="0"/>
              <w:rPr>
                <w:color w:val="FFFFFF" w:themeColor="background1"/>
                <w:lang w:val="en-US"/>
              </w:rPr>
            </w:pPr>
            <w:r w:rsidRPr="00AB6509">
              <w:rPr>
                <w:color w:val="FFFFFF" w:themeColor="background1"/>
                <w:lang w:val="en-US"/>
              </w:rPr>
              <w:t>Luton, Bedfordshire, LU2 8DL</w:t>
            </w:r>
          </w:p>
        </w:tc>
        <w:tc>
          <w:tcPr>
            <w:tcW w:w="3510" w:type="dxa"/>
          </w:tcPr>
          <w:p w14:paraId="68AB5D5D" w14:textId="77777777" w:rsidR="00FA2A2A" w:rsidRPr="0074489A" w:rsidRDefault="00FA2A2A" w:rsidP="003401E2">
            <w:pPr>
              <w:rPr>
                <w:b/>
                <w:color w:val="FFFFFF" w:themeColor="background1"/>
                <w:szCs w:val="17"/>
              </w:rPr>
            </w:pPr>
            <w:r w:rsidRPr="0074489A">
              <w:rPr>
                <w:b/>
                <w:color w:val="FFFFFF" w:themeColor="background1"/>
                <w:szCs w:val="17"/>
              </w:rPr>
              <w:t xml:space="preserve">TrustFlight </w:t>
            </w:r>
            <w:r>
              <w:rPr>
                <w:b/>
                <w:color w:val="FFFFFF" w:themeColor="background1"/>
                <w:szCs w:val="17"/>
              </w:rPr>
              <w:t>North America</w:t>
            </w:r>
          </w:p>
          <w:p w14:paraId="1129AE93" w14:textId="77777777" w:rsidR="00FA2A2A" w:rsidRDefault="00FA2A2A" w:rsidP="003401E2">
            <w:pPr>
              <w:spacing w:after="0"/>
              <w:rPr>
                <w:b/>
                <w:color w:val="03D4FF"/>
                <w:szCs w:val="17"/>
              </w:rPr>
            </w:pPr>
          </w:p>
          <w:p w14:paraId="071B0590" w14:textId="77777777" w:rsidR="00FA2A2A" w:rsidRPr="00AB6509" w:rsidRDefault="00FA2A2A" w:rsidP="003401E2">
            <w:pPr>
              <w:spacing w:after="0"/>
              <w:rPr>
                <w:color w:val="FFFFFF" w:themeColor="background1"/>
                <w:szCs w:val="17"/>
              </w:rPr>
            </w:pPr>
            <w:r w:rsidRPr="005D46F8">
              <w:rPr>
                <w:b/>
                <w:color w:val="03D4FF"/>
                <w:szCs w:val="17"/>
              </w:rPr>
              <w:t>US &amp; CA</w:t>
            </w:r>
            <w:r w:rsidRPr="0074489A">
              <w:rPr>
                <w:color w:val="FFFFFF" w:themeColor="background1"/>
                <w:szCs w:val="17"/>
              </w:rPr>
              <w:t xml:space="preserve"> +1 (844) 784 9836</w:t>
            </w:r>
          </w:p>
          <w:p w14:paraId="32B115B8" w14:textId="77777777" w:rsidR="00FA2A2A" w:rsidRDefault="00FA2A2A" w:rsidP="003401E2">
            <w:pPr>
              <w:spacing w:after="0"/>
              <w:rPr>
                <w:b/>
                <w:bCs/>
                <w:color w:val="FFFFFF" w:themeColor="background1"/>
                <w:lang w:val="en-US"/>
              </w:rPr>
            </w:pPr>
          </w:p>
          <w:p w14:paraId="4E9AF45B" w14:textId="77777777" w:rsidR="00FA2A2A" w:rsidRPr="00AB6509" w:rsidRDefault="00FA2A2A" w:rsidP="003401E2">
            <w:pPr>
              <w:spacing w:after="0"/>
              <w:rPr>
                <w:b/>
                <w:bCs/>
                <w:color w:val="FFFFFF" w:themeColor="background1"/>
                <w:lang w:val="en-US"/>
              </w:rPr>
            </w:pPr>
            <w:r w:rsidRPr="00AB6509">
              <w:rPr>
                <w:b/>
                <w:bCs/>
                <w:color w:val="FFFFFF" w:themeColor="background1"/>
                <w:lang w:val="en-US"/>
              </w:rPr>
              <w:t>Vancouver</w:t>
            </w:r>
          </w:p>
          <w:p w14:paraId="299D2FF6" w14:textId="77777777" w:rsidR="00FA2A2A" w:rsidRPr="00AB6509" w:rsidRDefault="00FA2A2A" w:rsidP="003401E2">
            <w:pPr>
              <w:spacing w:after="0"/>
              <w:rPr>
                <w:color w:val="FFFFFF" w:themeColor="background1"/>
                <w:lang w:val="en-US"/>
              </w:rPr>
            </w:pPr>
            <w:r w:rsidRPr="00AB6509">
              <w:rPr>
                <w:color w:val="FFFFFF" w:themeColor="background1"/>
                <w:lang w:val="en-US"/>
              </w:rPr>
              <w:t>Commerce Place, 1110 – 400 Burrard St</w:t>
            </w:r>
          </w:p>
          <w:p w14:paraId="0E45AF3C" w14:textId="77777777" w:rsidR="00FA2A2A" w:rsidRPr="00AB6509" w:rsidRDefault="00FA2A2A" w:rsidP="003401E2">
            <w:pPr>
              <w:rPr>
                <w:color w:val="FFFFFF" w:themeColor="background1"/>
                <w:lang w:val="en-US"/>
              </w:rPr>
            </w:pPr>
            <w:r w:rsidRPr="00AB6509">
              <w:rPr>
                <w:color w:val="FFFFFF" w:themeColor="background1"/>
                <w:lang w:val="en-US"/>
              </w:rPr>
              <w:t>Vancouver, BC, V6C 3A6</w:t>
            </w:r>
          </w:p>
          <w:p w14:paraId="2260537C" w14:textId="77777777" w:rsidR="00FA2A2A" w:rsidRDefault="00FA2A2A" w:rsidP="003401E2">
            <w:pPr>
              <w:spacing w:after="0"/>
              <w:rPr>
                <w:b/>
                <w:bCs/>
                <w:color w:val="FFFFFF" w:themeColor="background1"/>
                <w:szCs w:val="17"/>
                <w:lang w:val="en-US"/>
              </w:rPr>
            </w:pPr>
          </w:p>
          <w:p w14:paraId="646F88D9" w14:textId="77777777" w:rsidR="00FA2A2A" w:rsidRPr="00AB6509" w:rsidRDefault="00FA2A2A" w:rsidP="003401E2">
            <w:pPr>
              <w:spacing w:after="0"/>
              <w:rPr>
                <w:b/>
                <w:color w:val="FFFFFF" w:themeColor="background1"/>
                <w:szCs w:val="17"/>
                <w:lang w:val="en-US"/>
              </w:rPr>
            </w:pPr>
            <w:r w:rsidRPr="00AB6509">
              <w:rPr>
                <w:b/>
                <w:bCs/>
                <w:color w:val="FFFFFF" w:themeColor="background1"/>
                <w:szCs w:val="17"/>
                <w:lang w:val="en-US"/>
              </w:rPr>
              <w:t>Houston</w:t>
            </w:r>
          </w:p>
          <w:p w14:paraId="25E1CDA4" w14:textId="77777777" w:rsidR="00FA2A2A" w:rsidRPr="00AB6509" w:rsidRDefault="00FA2A2A" w:rsidP="003401E2">
            <w:pPr>
              <w:spacing w:after="0"/>
              <w:rPr>
                <w:bCs/>
                <w:color w:val="FFFFFF" w:themeColor="background1"/>
                <w:szCs w:val="17"/>
                <w:lang w:val="en-US"/>
              </w:rPr>
            </w:pPr>
            <w:r w:rsidRPr="00AB6509">
              <w:rPr>
                <w:bCs/>
                <w:color w:val="FFFFFF" w:themeColor="background1"/>
                <w:szCs w:val="17"/>
                <w:lang w:val="en-US"/>
              </w:rPr>
              <w:t>2408 Timberloch Place, Suite A5</w:t>
            </w:r>
          </w:p>
          <w:p w14:paraId="629ADA21" w14:textId="77777777" w:rsidR="00FA2A2A" w:rsidRPr="0074489A" w:rsidRDefault="00FA2A2A" w:rsidP="003401E2">
            <w:pPr>
              <w:spacing w:after="0"/>
              <w:rPr>
                <w:b/>
                <w:color w:val="FFFFFF" w:themeColor="background1"/>
                <w:szCs w:val="17"/>
              </w:rPr>
            </w:pPr>
            <w:r w:rsidRPr="00AB6509">
              <w:rPr>
                <w:bCs/>
                <w:color w:val="FFFFFF" w:themeColor="background1"/>
                <w:szCs w:val="17"/>
                <w:lang w:val="en-US"/>
              </w:rPr>
              <w:t>The Woodlands, TX 77380</w:t>
            </w:r>
          </w:p>
        </w:tc>
        <w:tc>
          <w:tcPr>
            <w:tcW w:w="3510" w:type="dxa"/>
          </w:tcPr>
          <w:p w14:paraId="69AEFDC0" w14:textId="77777777" w:rsidR="00FA2A2A" w:rsidRPr="0074489A" w:rsidRDefault="00FA2A2A" w:rsidP="003401E2">
            <w:pPr>
              <w:rPr>
                <w:b/>
                <w:color w:val="FFFFFF" w:themeColor="background1"/>
                <w:szCs w:val="17"/>
              </w:rPr>
            </w:pPr>
            <w:r w:rsidRPr="0074489A">
              <w:rPr>
                <w:b/>
                <w:color w:val="FFFFFF" w:themeColor="background1"/>
                <w:szCs w:val="17"/>
              </w:rPr>
              <w:t>TrustFlight Jersey</w:t>
            </w:r>
          </w:p>
          <w:p w14:paraId="79499FD0" w14:textId="77777777" w:rsidR="00FA2A2A" w:rsidRDefault="00FA2A2A" w:rsidP="003401E2">
            <w:pPr>
              <w:spacing w:after="0"/>
              <w:rPr>
                <w:b/>
                <w:color w:val="03D4FF"/>
                <w:szCs w:val="17"/>
              </w:rPr>
            </w:pPr>
          </w:p>
          <w:p w14:paraId="1884F270" w14:textId="77777777" w:rsidR="00FA2A2A" w:rsidRPr="00AB6509" w:rsidRDefault="00FA2A2A" w:rsidP="003401E2">
            <w:pPr>
              <w:spacing w:after="0"/>
              <w:rPr>
                <w:b/>
                <w:color w:val="03D4FF"/>
                <w:szCs w:val="17"/>
              </w:rPr>
            </w:pPr>
            <w:r w:rsidRPr="005D46F8">
              <w:rPr>
                <w:b/>
                <w:color w:val="03D4FF"/>
                <w:szCs w:val="17"/>
              </w:rPr>
              <w:t>UK</w:t>
            </w:r>
            <w:r w:rsidRPr="005D46F8">
              <w:rPr>
                <w:color w:val="03D4FF"/>
                <w:szCs w:val="17"/>
              </w:rPr>
              <w:t xml:space="preserve"> </w:t>
            </w:r>
            <w:r w:rsidRPr="0074489A">
              <w:rPr>
                <w:color w:val="FFFFFF" w:themeColor="background1"/>
                <w:szCs w:val="17"/>
              </w:rPr>
              <w:t>+44 (0) 330 229 0219</w:t>
            </w:r>
          </w:p>
          <w:p w14:paraId="3F55808A" w14:textId="77777777" w:rsidR="00FA2A2A" w:rsidRDefault="00FA2A2A" w:rsidP="003401E2">
            <w:pPr>
              <w:spacing w:after="0"/>
              <w:rPr>
                <w:color w:val="FFFFFF" w:themeColor="background1"/>
              </w:rPr>
            </w:pPr>
          </w:p>
          <w:p w14:paraId="4E30FD68" w14:textId="77777777" w:rsidR="00FA2A2A" w:rsidRPr="00AB6509" w:rsidRDefault="00FA2A2A" w:rsidP="003401E2">
            <w:pPr>
              <w:spacing w:after="0"/>
              <w:rPr>
                <w:b/>
                <w:bCs/>
                <w:color w:val="FFFFFF" w:themeColor="background1"/>
              </w:rPr>
            </w:pPr>
            <w:r w:rsidRPr="00AB6509">
              <w:rPr>
                <w:b/>
                <w:bCs/>
                <w:color w:val="FFFFFF" w:themeColor="background1"/>
              </w:rPr>
              <w:t>Jersey</w:t>
            </w:r>
          </w:p>
          <w:p w14:paraId="48765F5D" w14:textId="77777777" w:rsidR="00FA2A2A" w:rsidRPr="00AB6509" w:rsidRDefault="00FA2A2A" w:rsidP="003401E2">
            <w:pPr>
              <w:spacing w:after="0"/>
              <w:rPr>
                <w:color w:val="FFFFFF" w:themeColor="background1"/>
              </w:rPr>
            </w:pPr>
            <w:r w:rsidRPr="00AB6509">
              <w:rPr>
                <w:color w:val="FFFFFF" w:themeColor="background1"/>
              </w:rPr>
              <w:t>Ground Floor, Forum 4, Block 3</w:t>
            </w:r>
          </w:p>
          <w:p w14:paraId="003551CC" w14:textId="77777777" w:rsidR="00FA2A2A" w:rsidRPr="00AB6509" w:rsidRDefault="00FA2A2A" w:rsidP="003401E2">
            <w:pPr>
              <w:spacing w:after="0"/>
              <w:rPr>
                <w:color w:val="FFFFFF" w:themeColor="background1"/>
              </w:rPr>
            </w:pPr>
            <w:r w:rsidRPr="00AB6509">
              <w:rPr>
                <w:color w:val="FFFFFF" w:themeColor="background1"/>
              </w:rPr>
              <w:t>Grenville Street, St Helier, JE2 4UF</w:t>
            </w:r>
          </w:p>
          <w:p w14:paraId="188FBEE0" w14:textId="77777777" w:rsidR="00FA2A2A" w:rsidRPr="0074489A" w:rsidRDefault="00FA2A2A" w:rsidP="003401E2">
            <w:pPr>
              <w:pStyle w:val="NumberedList"/>
              <w:numPr>
                <w:ilvl w:val="0"/>
                <w:numId w:val="0"/>
              </w:numPr>
              <w:spacing w:after="0"/>
            </w:pPr>
            <w:r w:rsidRPr="00AB6509">
              <w:rPr>
                <w:color w:val="FFFFFF" w:themeColor="background1"/>
                <w:spacing w:val="-5"/>
              </w:rPr>
              <w:t>Jersey, Channel Islands</w:t>
            </w:r>
          </w:p>
        </w:tc>
      </w:tr>
      <w:tr w:rsidR="00FA2A2A" w14:paraId="53FAD748" w14:textId="77777777" w:rsidTr="003401E2">
        <w:trPr>
          <w:trHeight w:val="1059"/>
        </w:trPr>
        <w:tc>
          <w:tcPr>
            <w:tcW w:w="3368" w:type="dxa"/>
          </w:tcPr>
          <w:p w14:paraId="06866716" w14:textId="77777777" w:rsidR="00FA2A2A" w:rsidRDefault="00FA2A2A" w:rsidP="003401E2">
            <w:pPr>
              <w:rPr>
                <w:bCs/>
                <w:color w:val="03D4FF"/>
                <w:szCs w:val="17"/>
              </w:rPr>
            </w:pPr>
          </w:p>
          <w:p w14:paraId="6D2D7900" w14:textId="77777777" w:rsidR="00FA2A2A" w:rsidRPr="0074489A" w:rsidRDefault="00FA2A2A" w:rsidP="003401E2">
            <w:pPr>
              <w:rPr>
                <w:bCs/>
                <w:color w:val="03D4FF"/>
                <w:szCs w:val="17"/>
              </w:rPr>
            </w:pPr>
            <w:r w:rsidRPr="005D46F8">
              <w:rPr>
                <w:bCs/>
                <w:color w:val="03D4FF"/>
                <w:szCs w:val="17"/>
              </w:rPr>
              <w:t>sales@trustflight.com</w:t>
            </w:r>
            <w:r>
              <w:rPr>
                <w:bCs/>
                <w:color w:val="03D4FF"/>
                <w:szCs w:val="17"/>
              </w:rPr>
              <w:t xml:space="preserve"> | trustflight.com</w:t>
            </w:r>
          </w:p>
        </w:tc>
        <w:tc>
          <w:tcPr>
            <w:tcW w:w="3510" w:type="dxa"/>
          </w:tcPr>
          <w:p w14:paraId="0487F62E" w14:textId="77777777" w:rsidR="00FA2A2A" w:rsidRPr="0074489A" w:rsidRDefault="00FA2A2A" w:rsidP="003401E2">
            <w:pPr>
              <w:rPr>
                <w:b/>
                <w:color w:val="FFFFFF" w:themeColor="background1"/>
                <w:szCs w:val="17"/>
              </w:rPr>
            </w:pPr>
          </w:p>
        </w:tc>
        <w:tc>
          <w:tcPr>
            <w:tcW w:w="3510" w:type="dxa"/>
          </w:tcPr>
          <w:p w14:paraId="6EFBFBE1" w14:textId="77777777" w:rsidR="00FA2A2A" w:rsidRPr="0074489A" w:rsidRDefault="00FA2A2A" w:rsidP="003401E2">
            <w:pPr>
              <w:rPr>
                <w:b/>
                <w:color w:val="FFFFFF" w:themeColor="background1"/>
                <w:szCs w:val="17"/>
              </w:rPr>
            </w:pPr>
          </w:p>
        </w:tc>
      </w:tr>
    </w:tbl>
    <w:p w14:paraId="5921B840" w14:textId="77777777" w:rsidR="00AA449B" w:rsidRDefault="00AA449B" w:rsidP="00CB08A1">
      <w:pPr>
        <w:pStyle w:val="NumberedList"/>
        <w:numPr>
          <w:ilvl w:val="0"/>
          <w:numId w:val="0"/>
        </w:numPr>
      </w:pPr>
    </w:p>
    <w:p w14:paraId="7DA659F2" w14:textId="77777777" w:rsidR="00AA449B" w:rsidRDefault="00AA449B" w:rsidP="00CB08A1">
      <w:pPr>
        <w:pStyle w:val="NumberedList"/>
        <w:numPr>
          <w:ilvl w:val="0"/>
          <w:numId w:val="0"/>
        </w:numPr>
      </w:pPr>
    </w:p>
    <w:p w14:paraId="71D58BED" w14:textId="77777777" w:rsidR="00AA449B" w:rsidRDefault="00AA449B" w:rsidP="00CB08A1">
      <w:pPr>
        <w:pStyle w:val="NumberedList"/>
        <w:numPr>
          <w:ilvl w:val="0"/>
          <w:numId w:val="0"/>
        </w:numPr>
      </w:pPr>
    </w:p>
    <w:p w14:paraId="2865FC69" w14:textId="77777777" w:rsidR="00AA449B" w:rsidRDefault="00AA449B" w:rsidP="00CB08A1">
      <w:pPr>
        <w:pStyle w:val="NumberedList"/>
        <w:numPr>
          <w:ilvl w:val="0"/>
          <w:numId w:val="0"/>
        </w:numPr>
      </w:pPr>
    </w:p>
    <w:p w14:paraId="6B90FE9D" w14:textId="77777777" w:rsidR="00AA449B" w:rsidRDefault="00AA449B" w:rsidP="00CB08A1">
      <w:pPr>
        <w:pStyle w:val="NumberedList"/>
        <w:numPr>
          <w:ilvl w:val="0"/>
          <w:numId w:val="0"/>
        </w:numPr>
      </w:pPr>
    </w:p>
    <w:p w14:paraId="3484CF43" w14:textId="77777777" w:rsidR="00AA449B" w:rsidRDefault="00AA449B" w:rsidP="00CB08A1">
      <w:pPr>
        <w:pStyle w:val="NumberedList"/>
        <w:numPr>
          <w:ilvl w:val="0"/>
          <w:numId w:val="0"/>
        </w:numPr>
      </w:pPr>
    </w:p>
    <w:p w14:paraId="66100B57" w14:textId="77777777" w:rsidR="00AA449B" w:rsidRDefault="00AA449B" w:rsidP="00CB08A1">
      <w:pPr>
        <w:pStyle w:val="NumberedList"/>
        <w:numPr>
          <w:ilvl w:val="0"/>
          <w:numId w:val="0"/>
        </w:numPr>
      </w:pPr>
    </w:p>
    <w:p w14:paraId="108FE5D2" w14:textId="77777777" w:rsidR="001434E6" w:rsidRDefault="001434E6" w:rsidP="00CB08A1">
      <w:pPr>
        <w:pStyle w:val="NumberedList"/>
        <w:numPr>
          <w:ilvl w:val="0"/>
          <w:numId w:val="0"/>
        </w:numPr>
      </w:pPr>
    </w:p>
    <w:p w14:paraId="7B705B43" w14:textId="77777777" w:rsidR="00AA449B" w:rsidRDefault="00AA449B" w:rsidP="001F6270">
      <w:pPr>
        <w:pStyle w:val="NumberedList"/>
        <w:numPr>
          <w:ilvl w:val="0"/>
          <w:numId w:val="0"/>
        </w:numPr>
      </w:pPr>
    </w:p>
    <w:p w14:paraId="206A1F77" w14:textId="77777777" w:rsidR="0074489A" w:rsidRPr="0074489A" w:rsidRDefault="0074489A" w:rsidP="0074489A">
      <w:pPr>
        <w:tabs>
          <w:tab w:val="left" w:pos="4134"/>
        </w:tabs>
      </w:pPr>
    </w:p>
    <w:sectPr w:rsidR="0074489A" w:rsidRPr="0074489A" w:rsidSect="00214964">
      <w:pgSz w:w="12240" w:h="15840"/>
      <w:pgMar w:top="562" w:right="850" w:bottom="850" w:left="850" w:header="488"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A0BF9" w14:textId="77777777" w:rsidR="006B02D9" w:rsidRDefault="006B02D9">
      <w:pPr>
        <w:spacing w:after="0"/>
      </w:pPr>
      <w:r>
        <w:separator/>
      </w:r>
    </w:p>
  </w:endnote>
  <w:endnote w:type="continuationSeparator" w:id="0">
    <w:p w14:paraId="358F9CD0" w14:textId="77777777" w:rsidR="006B02D9" w:rsidRDefault="006B02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FC6E59E-D382-6343-B183-CEE068CC1DC2}"/>
  </w:font>
  <w:font w:name="Times New Roman">
    <w:panose1 w:val="02020603050405020304"/>
    <w:charset w:val="00"/>
    <w:family w:val="roman"/>
    <w:pitch w:val="variable"/>
    <w:sig w:usb0="E0002EFF" w:usb1="C000785B" w:usb2="00000009" w:usb3="00000000" w:csb0="000001FF" w:csb1="00000000"/>
    <w:embedRegular r:id="rId2" w:fontKey="{F8E5CD9F-7F3B-694F-9392-8DAE096FFEF5}"/>
    <w:embedBold r:id="rId3" w:fontKey="{00D4BF01-BAD5-9644-B5FC-66DC91988F06}"/>
  </w:font>
  <w:font w:name="Courier New">
    <w:panose1 w:val="02070309020205020404"/>
    <w:charset w:val="00"/>
    <w:family w:val="modern"/>
    <w:pitch w:val="fixed"/>
    <w:sig w:usb0="E0002EFF" w:usb1="C0007843" w:usb2="00000009" w:usb3="00000000" w:csb0="000001FF" w:csb1="00000000"/>
    <w:embedRegular r:id="rId4" w:fontKey="{6F8FA6CE-DDB7-AB47-BB0A-961A3AA263DE}"/>
  </w:font>
  <w:font w:name="Wingdings">
    <w:panose1 w:val="05000000000000000000"/>
    <w:charset w:val="4D"/>
    <w:family w:val="decorative"/>
    <w:pitch w:val="variable"/>
    <w:sig w:usb0="00000003" w:usb1="00000000" w:usb2="00000000" w:usb3="00000000" w:csb0="80000001" w:csb1="00000000"/>
    <w:embedRegular r:id="rId5" w:fontKey="{4269736D-E8B4-874C-BF33-47BB9ABD4999}"/>
  </w:font>
  <w:font w:name="Open Sans">
    <w:altName w:val="Open Sans"/>
    <w:panose1 w:val="020B0606030504020204"/>
    <w:charset w:val="00"/>
    <w:family w:val="auto"/>
    <w:pitch w:val="variable"/>
    <w:sig w:usb0="E00002FF" w:usb1="4000201B" w:usb2="00000028" w:usb3="00000000" w:csb0="0000019F" w:csb1="00000000"/>
    <w:embedRegular r:id="rId6" w:fontKey="{0A970E06-1104-1749-873C-009397B417E1}"/>
    <w:embedBold r:id="rId7" w:fontKey="{210DF20A-8992-F744-A114-EBC80E6100A6}"/>
    <w:embedItalic r:id="rId8" w:fontKey="{8D3CECE9-2DAC-C145-ACE0-76E836B390C9}"/>
    <w:embedBoldItalic r:id="rId9" w:fontKey="{DD53D2B8-E097-9B4F-A1E4-1E8A7F274DB9}"/>
  </w:font>
  <w:font w:name="Open Sans Light">
    <w:panose1 w:val="020B0306030504020204"/>
    <w:charset w:val="00"/>
    <w:family w:val="auto"/>
    <w:pitch w:val="variable"/>
    <w:sig w:usb0="E00002FF" w:usb1="4000201B" w:usb2="00000028" w:usb3="00000000" w:csb0="0000019F" w:csb1="00000000"/>
    <w:embedRegular r:id="rId10" w:fontKey="{12EE8C47-A4CB-4D42-9782-1225B8BEEF61}"/>
  </w:font>
  <w:font w:name="Open Sans SemiBold">
    <w:altName w:val="Open Sans Semibold"/>
    <w:panose1 w:val="020B0706030804020204"/>
    <w:charset w:val="00"/>
    <w:family w:val="auto"/>
    <w:pitch w:val="variable"/>
    <w:sig w:usb0="E00002FF" w:usb1="4000201B" w:usb2="00000028" w:usb3="00000000" w:csb0="0000019F" w:csb1="00000000"/>
    <w:embedRegular r:id="rId11" w:fontKey="{867686AF-353A-2840-AEF5-A16CE4343791}"/>
    <w:embedBold r:id="rId12" w:fontKey="{4E0C6744-9C40-E94B-9B93-56C6029CD4CF}"/>
  </w:font>
  <w:font w:name="Calibri">
    <w:panose1 w:val="020F0502020204030204"/>
    <w:charset w:val="00"/>
    <w:family w:val="swiss"/>
    <w:pitch w:val="variable"/>
    <w:sig w:usb0="E0002AFF" w:usb1="C000247B" w:usb2="00000009" w:usb3="00000000" w:csb0="000001FF" w:csb1="00000000"/>
    <w:embedRegular r:id="rId13" w:fontKey="{30F7D5CA-7F26-9F47-A362-C68738C46068}"/>
    <w:embedBold r:id="rId14" w:fontKey="{E437BF6F-6858-EF49-931B-348828CAEAB4}"/>
  </w:font>
  <w:font w:name="Cambria">
    <w:panose1 w:val="02040503050406030204"/>
    <w:charset w:val="00"/>
    <w:family w:val="roman"/>
    <w:pitch w:val="variable"/>
    <w:sig w:usb0="E00002FF" w:usb1="400004FF" w:usb2="00000000" w:usb3="00000000" w:csb0="0000019F" w:csb1="00000000"/>
    <w:embedRegular r:id="rId15" w:fontKey="{0399BDC6-6712-6A47-AA39-293CDC4CAC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5453485"/>
      <w:docPartObj>
        <w:docPartGallery w:val="Page Numbers (Bottom of Page)"/>
        <w:docPartUnique/>
      </w:docPartObj>
    </w:sdtPr>
    <w:sdtContent>
      <w:p w14:paraId="619620F2" w14:textId="77777777" w:rsidR="00323136" w:rsidRDefault="00323136" w:rsidP="000F7E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7AD594" w14:textId="77777777" w:rsidR="00323136" w:rsidRDefault="00323136" w:rsidP="003231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9288406"/>
      <w:docPartObj>
        <w:docPartGallery w:val="Page Numbers (Bottom of Page)"/>
        <w:docPartUnique/>
      </w:docPartObj>
    </w:sdtPr>
    <w:sdtContent>
      <w:p w14:paraId="76C18FA3" w14:textId="77777777" w:rsidR="00323136" w:rsidRDefault="00323136" w:rsidP="00323136">
        <w:pPr>
          <w:pStyle w:val="Footer"/>
          <w:framePr w:wrap="none" w:vAnchor="text" w:hAnchor="margin" w:xAlign="right" w:y="249"/>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tbl>
    <w:tblPr>
      <w:tblW w:w="10500" w:type="dxa"/>
      <w:tblInd w:w="-15" w:type="dxa"/>
      <w:tblBorders>
        <w:top w:val="single" w:sz="4" w:space="0" w:color="D9D9D9"/>
      </w:tblBorders>
      <w:tblLayout w:type="fixed"/>
      <w:tblLook w:val="0600" w:firstRow="0" w:lastRow="0" w:firstColumn="0" w:lastColumn="0" w:noHBand="1" w:noVBand="1"/>
    </w:tblPr>
    <w:tblGrid>
      <w:gridCol w:w="2142"/>
      <w:gridCol w:w="6662"/>
      <w:gridCol w:w="1696"/>
    </w:tblGrid>
    <w:tr w:rsidR="00323136" w:rsidRPr="00323136" w14:paraId="360AF115" w14:textId="77777777" w:rsidTr="00323136">
      <w:trPr>
        <w:trHeight w:val="709"/>
      </w:trPr>
      <w:tc>
        <w:tcPr>
          <w:tcW w:w="2142" w:type="dxa"/>
          <w:tcMar>
            <w:top w:w="-70" w:type="dxa"/>
            <w:left w:w="-70" w:type="dxa"/>
            <w:bottom w:w="-70" w:type="dxa"/>
            <w:right w:w="-70" w:type="dxa"/>
          </w:tcMar>
          <w:vAlign w:val="center"/>
        </w:tcPr>
        <w:p w14:paraId="7AB058D9" w14:textId="77777777" w:rsidR="00323136" w:rsidRPr="00323136" w:rsidRDefault="00323136" w:rsidP="00323136">
          <w:pPr>
            <w:widowControl w:val="0"/>
            <w:spacing w:after="0"/>
            <w:ind w:right="360"/>
            <w:rPr>
              <w:rFonts w:eastAsia="Open Sans SemiBold"/>
              <w:color w:val="999999"/>
            </w:rPr>
          </w:pPr>
          <w:r w:rsidRPr="00323136">
            <w:rPr>
              <w:rFonts w:eastAsia="Open Sans SemiBold"/>
              <w:color w:val="999999"/>
            </w:rPr>
            <w:t>Revision no. [1]</w:t>
          </w:r>
        </w:p>
      </w:tc>
      <w:tc>
        <w:tcPr>
          <w:tcW w:w="6662" w:type="dxa"/>
          <w:vAlign w:val="center"/>
        </w:tcPr>
        <w:p w14:paraId="5A4D679B" w14:textId="77777777" w:rsidR="00323136" w:rsidRPr="00323136" w:rsidRDefault="00323136" w:rsidP="00323136">
          <w:pPr>
            <w:widowControl w:val="0"/>
            <w:spacing w:after="0"/>
            <w:jc w:val="center"/>
            <w:rPr>
              <w:color w:val="999999"/>
            </w:rPr>
          </w:pPr>
          <w:r w:rsidRPr="00323136">
            <w:rPr>
              <w:rFonts w:eastAsia="Open Sans SemiBold"/>
              <w:color w:val="999999"/>
            </w:rPr>
            <w:t>[Section Title]</w:t>
          </w:r>
        </w:p>
      </w:tc>
      <w:tc>
        <w:tcPr>
          <w:tcW w:w="1696" w:type="dxa"/>
          <w:tcMar>
            <w:top w:w="-70" w:type="dxa"/>
            <w:left w:w="-70" w:type="dxa"/>
            <w:bottom w:w="-70" w:type="dxa"/>
            <w:right w:w="-70" w:type="dxa"/>
          </w:tcMar>
          <w:vAlign w:val="center"/>
        </w:tcPr>
        <w:p w14:paraId="668C7900" w14:textId="77777777" w:rsidR="00323136" w:rsidRPr="00323136" w:rsidRDefault="00323136" w:rsidP="00323136">
          <w:pPr>
            <w:widowControl w:val="0"/>
            <w:spacing w:after="0"/>
            <w:jc w:val="center"/>
            <w:rPr>
              <w:color w:val="999999"/>
            </w:rPr>
          </w:pPr>
        </w:p>
      </w:tc>
    </w:tr>
  </w:tbl>
  <w:p w14:paraId="5CCF84AD" w14:textId="77777777" w:rsidR="00DE41BF" w:rsidRDefault="00DE41B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2C64B" w14:textId="77777777" w:rsidR="00B06DEB" w:rsidRDefault="00B06D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8E9CE" w14:textId="77777777" w:rsidR="006B02D9" w:rsidRDefault="006B02D9">
      <w:pPr>
        <w:spacing w:after="0"/>
      </w:pPr>
      <w:r>
        <w:separator/>
      </w:r>
    </w:p>
  </w:footnote>
  <w:footnote w:type="continuationSeparator" w:id="0">
    <w:p w14:paraId="23703B17" w14:textId="77777777" w:rsidR="006B02D9" w:rsidRDefault="006B02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80AC" w14:textId="77777777" w:rsidR="007D4246" w:rsidRDefault="007D42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00" w:type="dxa"/>
      <w:tblInd w:w="-15" w:type="dxa"/>
      <w:tblBorders>
        <w:bottom w:val="single" w:sz="4" w:space="0" w:color="D9D9D9"/>
      </w:tblBorders>
      <w:tblLayout w:type="fixed"/>
      <w:tblLook w:val="0600" w:firstRow="0" w:lastRow="0" w:firstColumn="0" w:lastColumn="0" w:noHBand="1" w:noVBand="1"/>
    </w:tblPr>
    <w:tblGrid>
      <w:gridCol w:w="2142"/>
      <w:gridCol w:w="6662"/>
      <w:gridCol w:w="1696"/>
    </w:tblGrid>
    <w:tr w:rsidR="00323136" w:rsidRPr="00323136" w14:paraId="369C06F7" w14:textId="77777777" w:rsidTr="00323136">
      <w:trPr>
        <w:trHeight w:val="709"/>
      </w:trPr>
      <w:tc>
        <w:tcPr>
          <w:tcW w:w="2142" w:type="dxa"/>
          <w:tcMar>
            <w:top w:w="-70" w:type="dxa"/>
            <w:left w:w="-70" w:type="dxa"/>
            <w:bottom w:w="-70" w:type="dxa"/>
            <w:right w:w="-70" w:type="dxa"/>
          </w:tcMar>
          <w:vAlign w:val="center"/>
        </w:tcPr>
        <w:p w14:paraId="4891F166" w14:textId="77777777" w:rsidR="00323136" w:rsidRDefault="00323136" w:rsidP="00323136">
          <w:pPr>
            <w:widowControl w:val="0"/>
            <w:spacing w:after="0"/>
            <w:rPr>
              <w:rFonts w:ascii="Open Sans SemiBold" w:eastAsia="Open Sans SemiBold" w:hAnsi="Open Sans SemiBold" w:cs="Open Sans SemiBold"/>
              <w:b/>
              <w:color w:val="999999"/>
            </w:rPr>
          </w:pPr>
        </w:p>
        <w:p w14:paraId="21E6BD28" w14:textId="77777777" w:rsidR="00323136" w:rsidRDefault="00323136" w:rsidP="00323136">
          <w:pPr>
            <w:widowControl w:val="0"/>
            <w:spacing w:after="0"/>
            <w:rPr>
              <w:rFonts w:ascii="Open Sans SemiBold" w:eastAsia="Open Sans SemiBold" w:hAnsi="Open Sans SemiBold" w:cs="Open Sans SemiBold"/>
              <w:b/>
              <w:color w:val="999999"/>
            </w:rPr>
          </w:pPr>
        </w:p>
      </w:tc>
      <w:tc>
        <w:tcPr>
          <w:tcW w:w="6662" w:type="dxa"/>
          <w:vAlign w:val="center"/>
        </w:tcPr>
        <w:p w14:paraId="2BF37EF9" w14:textId="77777777" w:rsidR="00323136" w:rsidRPr="00323136" w:rsidRDefault="00323136" w:rsidP="00323136">
          <w:pPr>
            <w:widowControl w:val="0"/>
            <w:spacing w:after="0"/>
            <w:jc w:val="center"/>
            <w:rPr>
              <w:b/>
              <w:bCs/>
              <w:color w:val="999999"/>
            </w:rPr>
          </w:pPr>
          <w:r>
            <w:rPr>
              <w:rFonts w:eastAsia="Open Sans SemiBold"/>
              <w:b/>
              <w:bCs/>
              <w:color w:val="999999"/>
            </w:rPr>
            <w:t>[Document Title]</w:t>
          </w:r>
        </w:p>
      </w:tc>
      <w:tc>
        <w:tcPr>
          <w:tcW w:w="1696" w:type="dxa"/>
          <w:tcMar>
            <w:top w:w="-70" w:type="dxa"/>
            <w:left w:w="-70" w:type="dxa"/>
            <w:bottom w:w="-70" w:type="dxa"/>
            <w:right w:w="-70" w:type="dxa"/>
          </w:tcMar>
          <w:vAlign w:val="center"/>
        </w:tcPr>
        <w:p w14:paraId="375AEF53" w14:textId="7D4545E0" w:rsidR="00323136" w:rsidRPr="00323136" w:rsidRDefault="00323136" w:rsidP="00323136">
          <w:pPr>
            <w:widowControl w:val="0"/>
            <w:spacing w:after="0"/>
            <w:jc w:val="right"/>
            <w:rPr>
              <w:color w:val="999999"/>
            </w:rPr>
          </w:pPr>
          <w:r w:rsidRPr="00323136">
            <w:rPr>
              <w:color w:val="999999"/>
            </w:rPr>
            <w:fldChar w:fldCharType="begin"/>
          </w:r>
          <w:r w:rsidRPr="00323136">
            <w:rPr>
              <w:color w:val="999999"/>
            </w:rPr>
            <w:instrText xml:space="preserve"> DATE \@ "d MMMM yyyy" </w:instrText>
          </w:r>
          <w:r w:rsidRPr="00323136">
            <w:rPr>
              <w:color w:val="999999"/>
            </w:rPr>
            <w:fldChar w:fldCharType="separate"/>
          </w:r>
          <w:r w:rsidR="009E2937">
            <w:rPr>
              <w:noProof/>
              <w:color w:val="999999"/>
            </w:rPr>
            <w:t>18 May 2026</w:t>
          </w:r>
          <w:r w:rsidRPr="00323136">
            <w:rPr>
              <w:color w:val="999999"/>
            </w:rPr>
            <w:fldChar w:fldCharType="end"/>
          </w:r>
        </w:p>
      </w:tc>
    </w:tr>
  </w:tbl>
  <w:p w14:paraId="1AC3F3F8" w14:textId="77777777" w:rsidR="007D4246" w:rsidRDefault="0074489A">
    <w:pPr>
      <w:pStyle w:val="Header"/>
    </w:pPr>
    <w:r>
      <w:rPr>
        <w:noProof/>
      </w:rPr>
      <w:drawing>
        <wp:anchor distT="0" distB="0" distL="0" distR="0" simplePos="0" relativeHeight="251660288" behindDoc="0" locked="0" layoutInCell="1" hidden="0" allowOverlap="1" wp14:anchorId="134B011F" wp14:editId="6DEC891E">
          <wp:simplePos x="0" y="0"/>
          <wp:positionH relativeFrom="column">
            <wp:posOffset>1271</wp:posOffset>
          </wp:positionH>
          <wp:positionV relativeFrom="paragraph">
            <wp:posOffset>-306705</wp:posOffset>
          </wp:positionV>
          <wp:extent cx="1120140" cy="190451"/>
          <wp:effectExtent l="0" t="0" r="0" b="635"/>
          <wp:wrapNone/>
          <wp:docPr id="666336465" name="image16.png"/>
          <wp:cNvGraphicFramePr/>
          <a:graphic xmlns:a="http://schemas.openxmlformats.org/drawingml/2006/main">
            <a:graphicData uri="http://schemas.openxmlformats.org/drawingml/2006/picture">
              <pic:pic xmlns:pic="http://schemas.openxmlformats.org/drawingml/2006/picture">
                <pic:nvPicPr>
                  <pic:cNvPr id="312446444" name="image16.png"/>
                  <pic:cNvPicPr preferRelativeResize="0"/>
                </pic:nvPicPr>
                <pic:blipFill rotWithShape="1">
                  <a:blip r:embed="rId1">
                    <a:extLst>
                      <a:ext uri="{28A0092B-C50C-407E-A947-70E740481C1C}">
                        <a14:useLocalDpi xmlns:a14="http://schemas.microsoft.com/office/drawing/2010/main" val="0"/>
                      </a:ext>
                    </a:extLst>
                  </a:blip>
                  <a:srcRect t="1" r="28690" b="-2"/>
                  <a:stretch>
                    <a:fillRect/>
                  </a:stretch>
                </pic:blipFill>
                <pic:spPr bwMode="auto">
                  <a:xfrm>
                    <a:off x="0" y="0"/>
                    <a:ext cx="1120427" cy="190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6A77" w14:textId="77777777" w:rsidR="007D4246" w:rsidRDefault="007D42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30B4"/>
    <w:multiLevelType w:val="multilevel"/>
    <w:tmpl w:val="81F40E10"/>
    <w:styleLink w:val="CurrentList1"/>
    <w:lvl w:ilvl="0">
      <w:start w:val="1"/>
      <w:numFmt w:val="bullet"/>
      <w:lvlText w:val=""/>
      <w:lvlJc w:val="left"/>
      <w:pPr>
        <w:ind w:left="1287" w:hanging="283"/>
      </w:pPr>
      <w:rPr>
        <w:rFonts w:ascii="Symbol" w:hAnsi="Symbol" w:hint="default"/>
        <w:color w:val="1E5BB5"/>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14276309"/>
    <w:multiLevelType w:val="hybridMultilevel"/>
    <w:tmpl w:val="2DA8FFB4"/>
    <w:lvl w:ilvl="0" w:tplc="8B46765C">
      <w:start w:val="1"/>
      <w:numFmt w:val="bullet"/>
      <w:lvlText w:val=""/>
      <w:lvlJc w:val="left"/>
      <w:pPr>
        <w:ind w:left="567" w:hanging="283"/>
      </w:pPr>
      <w:rPr>
        <w:rFonts w:ascii="Symbol" w:hAnsi="Symbol" w:hint="default"/>
        <w:color w:val="1E5BB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1167237"/>
    <w:multiLevelType w:val="multilevel"/>
    <w:tmpl w:val="D088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362E4"/>
    <w:multiLevelType w:val="hybridMultilevel"/>
    <w:tmpl w:val="213AF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1D2B68"/>
    <w:multiLevelType w:val="hybridMultilevel"/>
    <w:tmpl w:val="14903314"/>
    <w:lvl w:ilvl="0" w:tplc="22E04F1C">
      <w:start w:val="1"/>
      <w:numFmt w:val="bullet"/>
      <w:lvlText w:val=""/>
      <w:lvlJc w:val="left"/>
      <w:pPr>
        <w:ind w:left="720" w:hanging="360"/>
      </w:pPr>
      <w:rPr>
        <w:rFonts w:ascii="Symbol" w:hAnsi="Symbol" w:hint="default"/>
        <w:color w:val="1E5BB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F567C"/>
    <w:multiLevelType w:val="hybridMultilevel"/>
    <w:tmpl w:val="17543C24"/>
    <w:lvl w:ilvl="0" w:tplc="79CE309C">
      <w:start w:val="1"/>
      <w:numFmt w:val="decimal"/>
      <w:lvlText w:val="%1."/>
      <w:lvlJc w:val="left"/>
      <w:pPr>
        <w:ind w:left="720" w:hanging="360"/>
      </w:pPr>
      <w:rPr>
        <w:color w:val="1E5BB5"/>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7AB14E3"/>
    <w:multiLevelType w:val="multilevel"/>
    <w:tmpl w:val="F8FEABC8"/>
    <w:lvl w:ilvl="0">
      <w:start w:val="1"/>
      <w:numFmt w:val="bullet"/>
      <w:lvlText w:val="●"/>
      <w:lvlJc w:val="left"/>
      <w:pPr>
        <w:ind w:left="360" w:hanging="360"/>
      </w:pPr>
      <w:rPr>
        <w:color w:val="1E5BB5"/>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5DA30C80"/>
    <w:multiLevelType w:val="hybridMultilevel"/>
    <w:tmpl w:val="12D49DCC"/>
    <w:lvl w:ilvl="0" w:tplc="1AEA06AC">
      <w:start w:val="1"/>
      <w:numFmt w:val="bullet"/>
      <w:pStyle w:val="ListParagraph"/>
      <w:lvlText w:val=""/>
      <w:lvlJc w:val="left"/>
      <w:pPr>
        <w:ind w:left="567" w:hanging="283"/>
      </w:pPr>
      <w:rPr>
        <w:rFonts w:ascii="Symbol" w:hAnsi="Symbol" w:hint="default"/>
        <w:color w:val="1E5BB5"/>
      </w:rPr>
    </w:lvl>
    <w:lvl w:ilvl="1" w:tplc="D814F946">
      <w:start w:val="1"/>
      <w:numFmt w:val="bullet"/>
      <w:lvlText w:val="o"/>
      <w:lvlJc w:val="left"/>
      <w:pPr>
        <w:ind w:left="2160" w:hanging="360"/>
      </w:pPr>
      <w:rPr>
        <w:rFonts w:ascii="Courier New" w:hAnsi="Courier New" w:cs="Courier New" w:hint="default"/>
        <w:color w:val="1E5BB5"/>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751B4CA4"/>
    <w:multiLevelType w:val="hybridMultilevel"/>
    <w:tmpl w:val="73748EF8"/>
    <w:lvl w:ilvl="0" w:tplc="25102FAE">
      <w:start w:val="1"/>
      <w:numFmt w:val="decimal"/>
      <w:pStyle w:val="NumberedList"/>
      <w:lvlText w:val="%1."/>
      <w:lvlJc w:val="left"/>
      <w:pPr>
        <w:ind w:left="1364" w:hanging="360"/>
      </w:pPr>
      <w:rPr>
        <w:rFonts w:hint="default"/>
        <w:color w:val="1E5BB5"/>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7EBB1C87"/>
    <w:multiLevelType w:val="multilevel"/>
    <w:tmpl w:val="5CCA2CB2"/>
    <w:lvl w:ilvl="0">
      <w:start w:val="1"/>
      <w:numFmt w:val="bullet"/>
      <w:lvlText w:val="●"/>
      <w:lvlJc w:val="left"/>
      <w:pPr>
        <w:ind w:left="720" w:hanging="360"/>
      </w:pPr>
      <w:rPr>
        <w:color w:val="1E5BB5"/>
        <w:u w:val="none"/>
      </w:rPr>
    </w:lvl>
    <w:lvl w:ilvl="1">
      <w:start w:val="1"/>
      <w:numFmt w:val="bullet"/>
      <w:lvlText w:val="○"/>
      <w:lvlJc w:val="left"/>
      <w:pPr>
        <w:ind w:left="1440" w:hanging="360"/>
      </w:pPr>
      <w:rPr>
        <w:color w:val="1E5BB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3897780">
    <w:abstractNumId w:val="6"/>
  </w:num>
  <w:num w:numId="2" w16cid:durableId="50930655">
    <w:abstractNumId w:val="9"/>
  </w:num>
  <w:num w:numId="3" w16cid:durableId="425811271">
    <w:abstractNumId w:val="3"/>
  </w:num>
  <w:num w:numId="4" w16cid:durableId="1634868302">
    <w:abstractNumId w:val="4"/>
  </w:num>
  <w:num w:numId="5" w16cid:durableId="173299591">
    <w:abstractNumId w:val="1"/>
  </w:num>
  <w:num w:numId="6" w16cid:durableId="588852035">
    <w:abstractNumId w:val="7"/>
  </w:num>
  <w:num w:numId="7" w16cid:durableId="540896068">
    <w:abstractNumId w:val="5"/>
  </w:num>
  <w:num w:numId="8" w16cid:durableId="2094008237">
    <w:abstractNumId w:val="8"/>
  </w:num>
  <w:num w:numId="9" w16cid:durableId="954601734">
    <w:abstractNumId w:val="0"/>
  </w:num>
  <w:num w:numId="10" w16cid:durableId="1368994507">
    <w:abstractNumId w:val="7"/>
  </w:num>
  <w:num w:numId="11" w16cid:durableId="1191721640">
    <w:abstractNumId w:val="7"/>
  </w:num>
  <w:num w:numId="12" w16cid:durableId="1793210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embedTrueTypeFonts/>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5D3"/>
    <w:rsid w:val="00003B14"/>
    <w:rsid w:val="00007250"/>
    <w:rsid w:val="00011B12"/>
    <w:rsid w:val="0001366F"/>
    <w:rsid w:val="000268AF"/>
    <w:rsid w:val="00027B3F"/>
    <w:rsid w:val="00041E2E"/>
    <w:rsid w:val="00080572"/>
    <w:rsid w:val="000D2566"/>
    <w:rsid w:val="0011238D"/>
    <w:rsid w:val="00121603"/>
    <w:rsid w:val="001434E6"/>
    <w:rsid w:val="00150C52"/>
    <w:rsid w:val="001518B2"/>
    <w:rsid w:val="001847CA"/>
    <w:rsid w:val="00192C01"/>
    <w:rsid w:val="001A3993"/>
    <w:rsid w:val="001C4420"/>
    <w:rsid w:val="001F08E3"/>
    <w:rsid w:val="001F16F2"/>
    <w:rsid w:val="001F6270"/>
    <w:rsid w:val="00214964"/>
    <w:rsid w:val="00253CB5"/>
    <w:rsid w:val="002D2022"/>
    <w:rsid w:val="002D507A"/>
    <w:rsid w:val="002F43B3"/>
    <w:rsid w:val="00302401"/>
    <w:rsid w:val="00304EDB"/>
    <w:rsid w:val="003222DF"/>
    <w:rsid w:val="00323136"/>
    <w:rsid w:val="00334547"/>
    <w:rsid w:val="003424E9"/>
    <w:rsid w:val="003738FA"/>
    <w:rsid w:val="00390044"/>
    <w:rsid w:val="003D530F"/>
    <w:rsid w:val="003E1F61"/>
    <w:rsid w:val="003E3E80"/>
    <w:rsid w:val="003E4409"/>
    <w:rsid w:val="003F39F7"/>
    <w:rsid w:val="004337BB"/>
    <w:rsid w:val="00465732"/>
    <w:rsid w:val="004B3EF4"/>
    <w:rsid w:val="004E3870"/>
    <w:rsid w:val="00505D0B"/>
    <w:rsid w:val="00522345"/>
    <w:rsid w:val="00533AC0"/>
    <w:rsid w:val="0054203A"/>
    <w:rsid w:val="00565018"/>
    <w:rsid w:val="00566FC0"/>
    <w:rsid w:val="005C0FC2"/>
    <w:rsid w:val="005C4313"/>
    <w:rsid w:val="005C71D5"/>
    <w:rsid w:val="005D3318"/>
    <w:rsid w:val="005D35AF"/>
    <w:rsid w:val="00605490"/>
    <w:rsid w:val="0061236C"/>
    <w:rsid w:val="006165DB"/>
    <w:rsid w:val="00626C4E"/>
    <w:rsid w:val="00642E13"/>
    <w:rsid w:val="00643E11"/>
    <w:rsid w:val="00677B78"/>
    <w:rsid w:val="006B02D9"/>
    <w:rsid w:val="006B1FA4"/>
    <w:rsid w:val="006B329A"/>
    <w:rsid w:val="006F71E8"/>
    <w:rsid w:val="00705A94"/>
    <w:rsid w:val="00705FF6"/>
    <w:rsid w:val="00727687"/>
    <w:rsid w:val="0074489A"/>
    <w:rsid w:val="007B7B09"/>
    <w:rsid w:val="007C7935"/>
    <w:rsid w:val="007D4246"/>
    <w:rsid w:val="00807B17"/>
    <w:rsid w:val="00867445"/>
    <w:rsid w:val="008B1245"/>
    <w:rsid w:val="008C4525"/>
    <w:rsid w:val="008F7472"/>
    <w:rsid w:val="00900D5A"/>
    <w:rsid w:val="00907A73"/>
    <w:rsid w:val="00935EEB"/>
    <w:rsid w:val="009660F2"/>
    <w:rsid w:val="009B56AE"/>
    <w:rsid w:val="009C4909"/>
    <w:rsid w:val="009E2937"/>
    <w:rsid w:val="00A2441C"/>
    <w:rsid w:val="00A5638E"/>
    <w:rsid w:val="00A77ED4"/>
    <w:rsid w:val="00AA449B"/>
    <w:rsid w:val="00AD1F66"/>
    <w:rsid w:val="00B06DEB"/>
    <w:rsid w:val="00B129C1"/>
    <w:rsid w:val="00B32E4D"/>
    <w:rsid w:val="00B80B18"/>
    <w:rsid w:val="00B9447B"/>
    <w:rsid w:val="00BB3C8B"/>
    <w:rsid w:val="00BD25D3"/>
    <w:rsid w:val="00BF0D19"/>
    <w:rsid w:val="00C11925"/>
    <w:rsid w:val="00C20160"/>
    <w:rsid w:val="00C57830"/>
    <w:rsid w:val="00C8587A"/>
    <w:rsid w:val="00CA2F34"/>
    <w:rsid w:val="00CA5409"/>
    <w:rsid w:val="00CB08A1"/>
    <w:rsid w:val="00CC01E0"/>
    <w:rsid w:val="00CC4C47"/>
    <w:rsid w:val="00CD139D"/>
    <w:rsid w:val="00CE57F2"/>
    <w:rsid w:val="00CF785B"/>
    <w:rsid w:val="00D10C35"/>
    <w:rsid w:val="00D46125"/>
    <w:rsid w:val="00D7353F"/>
    <w:rsid w:val="00DD6B69"/>
    <w:rsid w:val="00DD78D9"/>
    <w:rsid w:val="00DE09DB"/>
    <w:rsid w:val="00DE41BF"/>
    <w:rsid w:val="00DE749F"/>
    <w:rsid w:val="00DF2A4C"/>
    <w:rsid w:val="00E016E5"/>
    <w:rsid w:val="00E411F3"/>
    <w:rsid w:val="00E95E5E"/>
    <w:rsid w:val="00EF770A"/>
    <w:rsid w:val="00F15F75"/>
    <w:rsid w:val="00F24590"/>
    <w:rsid w:val="00F27EEC"/>
    <w:rsid w:val="00F7792F"/>
    <w:rsid w:val="00F9652A"/>
    <w:rsid w:val="00F97B92"/>
    <w:rsid w:val="00FA2A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BDD25"/>
  <w15:docId w15:val="{F3039492-E7DF-184F-AA84-800AB901A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242D41"/>
        <w:sz w:val="16"/>
        <w:szCs w:val="16"/>
        <w:lang w:val="en-GB" w:eastAsia="en-GB"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4E9"/>
    <w:pPr>
      <w:spacing w:after="120"/>
    </w:pPr>
    <w:rPr>
      <w:sz w:val="17"/>
    </w:rPr>
  </w:style>
  <w:style w:type="paragraph" w:styleId="Heading1">
    <w:name w:val="heading 1"/>
    <w:basedOn w:val="Normal"/>
    <w:next w:val="Normal"/>
    <w:uiPriority w:val="9"/>
    <w:qFormat/>
    <w:rsid w:val="00007250"/>
    <w:pPr>
      <w:keepNext/>
      <w:keepLines/>
      <w:spacing w:before="200" w:after="200"/>
      <w:outlineLvl w:val="0"/>
    </w:pPr>
    <w:rPr>
      <w:rFonts w:ascii="Open Sans Light" w:eastAsia="Open Sans Light" w:hAnsi="Open Sans Light" w:cs="Open Sans Light"/>
      <w:color w:val="062955"/>
      <w:sz w:val="48"/>
      <w:szCs w:val="40"/>
    </w:rPr>
  </w:style>
  <w:style w:type="paragraph" w:styleId="Heading2">
    <w:name w:val="heading 2"/>
    <w:basedOn w:val="Normal"/>
    <w:next w:val="Normal"/>
    <w:uiPriority w:val="9"/>
    <w:unhideWhenUsed/>
    <w:qFormat/>
    <w:rsid w:val="00F15F75"/>
    <w:pPr>
      <w:keepNext/>
      <w:keepLines/>
      <w:outlineLvl w:val="1"/>
    </w:pPr>
    <w:rPr>
      <w:rFonts w:eastAsia="Open Sans SemiBold" w:cs="Open Sans SemiBold"/>
      <w:color w:val="062955"/>
      <w:sz w:val="28"/>
      <w:szCs w:val="24"/>
    </w:rPr>
  </w:style>
  <w:style w:type="paragraph" w:styleId="Heading3">
    <w:name w:val="heading 3"/>
    <w:basedOn w:val="Normal"/>
    <w:next w:val="Normal"/>
    <w:uiPriority w:val="9"/>
    <w:unhideWhenUsed/>
    <w:qFormat/>
    <w:rsid w:val="00F15F75"/>
    <w:pPr>
      <w:keepNext/>
      <w:keepLines/>
      <w:spacing w:before="200" w:after="0"/>
      <w:outlineLvl w:val="2"/>
    </w:pPr>
    <w:rPr>
      <w:rFonts w:eastAsia="Open Sans SemiBold" w:cs="Open Sans SemiBold"/>
      <w:b/>
      <w:color w:val="062955"/>
      <w:sz w:val="20"/>
      <w:szCs w:val="20"/>
    </w:rPr>
  </w:style>
  <w:style w:type="paragraph" w:styleId="Heading4">
    <w:name w:val="heading 4"/>
    <w:basedOn w:val="Normal"/>
    <w:next w:val="Normal"/>
    <w:uiPriority w:val="9"/>
    <w:semiHidden/>
    <w:unhideWhenUsed/>
    <w:qFormat/>
    <w:pPr>
      <w:keepNext/>
      <w:keepLines/>
      <w:spacing w:before="200" w:after="100"/>
      <w:outlineLvl w:val="3"/>
    </w:pPr>
    <w:rPr>
      <w:b/>
      <w:color w:val="062955"/>
      <w:sz w:val="24"/>
      <w:szCs w:val="24"/>
    </w:rPr>
  </w:style>
  <w:style w:type="paragraph" w:styleId="Heading5">
    <w:name w:val="heading 5"/>
    <w:basedOn w:val="Normal"/>
    <w:next w:val="Normal"/>
    <w:uiPriority w:val="9"/>
    <w:semiHidden/>
    <w:unhideWhenUsed/>
    <w:qFormat/>
    <w:pPr>
      <w:keepNext/>
      <w:keepLines/>
      <w:spacing w:before="24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color w:val="062955"/>
      <w:sz w:val="28"/>
      <w:szCs w:val="28"/>
    </w:rPr>
  </w:style>
  <w:style w:type="paragraph" w:styleId="Subtitle">
    <w:name w:val="Subtitle"/>
    <w:basedOn w:val="Normal"/>
    <w:next w:val="Normal"/>
    <w:uiPriority w:val="11"/>
    <w:qFormat/>
    <w:pPr>
      <w:keepNext/>
      <w:keepLines/>
    </w:pPr>
    <w:rPr>
      <w:rFonts w:ascii="Open Sans Light" w:eastAsia="Open Sans Light" w:hAnsi="Open Sans Light" w:cs="Open Sans Light"/>
      <w:color w:val="062955"/>
      <w:sz w:val="46"/>
      <w:szCs w:val="4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after="0"/>
    </w:pPr>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pPr>
      <w:spacing w:after="0"/>
    </w:pPr>
    <w:tblPr>
      <w:tblStyleRowBandSize w:val="1"/>
      <w:tblStyleColBandSize w:val="1"/>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7D424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4246"/>
    <w:pPr>
      <w:tabs>
        <w:tab w:val="center" w:pos="4513"/>
        <w:tab w:val="right" w:pos="9026"/>
      </w:tabs>
      <w:spacing w:after="0"/>
    </w:pPr>
  </w:style>
  <w:style w:type="character" w:customStyle="1" w:styleId="HeaderChar">
    <w:name w:val="Header Char"/>
    <w:basedOn w:val="DefaultParagraphFont"/>
    <w:link w:val="Header"/>
    <w:uiPriority w:val="99"/>
    <w:rsid w:val="007D4246"/>
  </w:style>
  <w:style w:type="paragraph" w:styleId="Footer">
    <w:name w:val="footer"/>
    <w:basedOn w:val="Normal"/>
    <w:link w:val="FooterChar"/>
    <w:uiPriority w:val="99"/>
    <w:unhideWhenUsed/>
    <w:rsid w:val="007D4246"/>
    <w:pPr>
      <w:tabs>
        <w:tab w:val="center" w:pos="4513"/>
        <w:tab w:val="right" w:pos="9026"/>
      </w:tabs>
      <w:spacing w:after="0"/>
    </w:pPr>
  </w:style>
  <w:style w:type="character" w:customStyle="1" w:styleId="FooterChar">
    <w:name w:val="Footer Char"/>
    <w:basedOn w:val="DefaultParagraphFont"/>
    <w:link w:val="Footer"/>
    <w:uiPriority w:val="99"/>
    <w:rsid w:val="007D4246"/>
  </w:style>
  <w:style w:type="paragraph" w:customStyle="1" w:styleId="TableHeading">
    <w:name w:val="Table Heading"/>
    <w:basedOn w:val="Normal"/>
    <w:qFormat/>
    <w:rsid w:val="0001366F"/>
    <w:pPr>
      <w:spacing w:after="0"/>
    </w:pPr>
    <w:rPr>
      <w:b/>
      <w:bCs/>
      <w:color w:val="1E5BB5"/>
    </w:rPr>
  </w:style>
  <w:style w:type="paragraph" w:customStyle="1" w:styleId="TableRowHeading">
    <w:name w:val="Table Row Heading"/>
    <w:basedOn w:val="Normal"/>
    <w:qFormat/>
    <w:rsid w:val="0001366F"/>
    <w:pPr>
      <w:spacing w:after="0"/>
    </w:pPr>
    <w:rPr>
      <w:b/>
      <w:bCs/>
    </w:rPr>
  </w:style>
  <w:style w:type="paragraph" w:styleId="ListParagraph">
    <w:name w:val="List Paragraph"/>
    <w:basedOn w:val="Normal"/>
    <w:uiPriority w:val="34"/>
    <w:qFormat/>
    <w:rsid w:val="00B80B18"/>
    <w:pPr>
      <w:numPr>
        <w:numId w:val="11"/>
      </w:numPr>
      <w:spacing w:after="60"/>
    </w:pPr>
  </w:style>
  <w:style w:type="paragraph" w:customStyle="1" w:styleId="NumberedList">
    <w:name w:val="Numbered List"/>
    <w:basedOn w:val="ListParagraph"/>
    <w:qFormat/>
    <w:rsid w:val="00121603"/>
    <w:pPr>
      <w:numPr>
        <w:numId w:val="8"/>
      </w:numPr>
      <w:ind w:left="568" w:hanging="284"/>
    </w:pPr>
  </w:style>
  <w:style w:type="numbering" w:customStyle="1" w:styleId="CurrentList1">
    <w:name w:val="Current List1"/>
    <w:uiPriority w:val="99"/>
    <w:rsid w:val="00522345"/>
    <w:pPr>
      <w:numPr>
        <w:numId w:val="9"/>
      </w:numPr>
    </w:pPr>
  </w:style>
  <w:style w:type="paragraph" w:styleId="TOCHeading">
    <w:name w:val="TOC Heading"/>
    <w:basedOn w:val="Heading1"/>
    <w:next w:val="Normal"/>
    <w:uiPriority w:val="39"/>
    <w:unhideWhenUsed/>
    <w:qFormat/>
    <w:rsid w:val="005C4313"/>
    <w:pPr>
      <w:spacing w:before="480" w:after="0" w:line="276" w:lineRule="auto"/>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uiPriority w:val="39"/>
    <w:unhideWhenUsed/>
    <w:qFormat/>
    <w:rsid w:val="00DE09DB"/>
    <w:pPr>
      <w:spacing w:line="276" w:lineRule="auto"/>
    </w:pPr>
    <w:rPr>
      <w:b/>
      <w:bCs/>
      <w:iCs/>
      <w:sz w:val="20"/>
      <w:szCs w:val="24"/>
    </w:rPr>
  </w:style>
  <w:style w:type="paragraph" w:styleId="TOC2">
    <w:name w:val="toc 2"/>
    <w:basedOn w:val="Normal"/>
    <w:next w:val="Normal"/>
    <w:autoRedefine/>
    <w:uiPriority w:val="39"/>
    <w:unhideWhenUsed/>
    <w:rsid w:val="00DE09DB"/>
    <w:pPr>
      <w:spacing w:line="276" w:lineRule="auto"/>
      <w:ind w:left="170"/>
      <w:contextualSpacing/>
    </w:pPr>
    <w:rPr>
      <w:b/>
      <w:bCs/>
      <w:szCs w:val="22"/>
    </w:rPr>
  </w:style>
  <w:style w:type="paragraph" w:styleId="TOC3">
    <w:name w:val="toc 3"/>
    <w:basedOn w:val="Normal"/>
    <w:next w:val="Normal"/>
    <w:autoRedefine/>
    <w:uiPriority w:val="39"/>
    <w:unhideWhenUsed/>
    <w:rsid w:val="00C57830"/>
    <w:pPr>
      <w:spacing w:line="276" w:lineRule="auto"/>
      <w:ind w:left="170"/>
      <w:contextualSpacing/>
    </w:pPr>
    <w:rPr>
      <w:szCs w:val="20"/>
    </w:rPr>
  </w:style>
  <w:style w:type="character" w:styleId="Hyperlink">
    <w:name w:val="Hyperlink"/>
    <w:basedOn w:val="DefaultParagraphFont"/>
    <w:uiPriority w:val="99"/>
    <w:unhideWhenUsed/>
    <w:rsid w:val="005C4313"/>
    <w:rPr>
      <w:color w:val="0000FF" w:themeColor="hyperlink"/>
      <w:u w:val="single"/>
    </w:rPr>
  </w:style>
  <w:style w:type="paragraph" w:styleId="TOC4">
    <w:name w:val="toc 4"/>
    <w:basedOn w:val="Normal"/>
    <w:next w:val="Normal"/>
    <w:autoRedefine/>
    <w:uiPriority w:val="39"/>
    <w:semiHidden/>
    <w:unhideWhenUsed/>
    <w:rsid w:val="005C4313"/>
    <w:pPr>
      <w:spacing w:after="0"/>
      <w:ind w:left="510"/>
    </w:pPr>
    <w:rPr>
      <w:rFonts w:asciiTheme="minorHAnsi" w:hAnsiTheme="minorHAnsi"/>
      <w:sz w:val="20"/>
      <w:szCs w:val="20"/>
    </w:rPr>
  </w:style>
  <w:style w:type="paragraph" w:styleId="TOC5">
    <w:name w:val="toc 5"/>
    <w:basedOn w:val="Normal"/>
    <w:next w:val="Normal"/>
    <w:autoRedefine/>
    <w:uiPriority w:val="39"/>
    <w:semiHidden/>
    <w:unhideWhenUsed/>
    <w:rsid w:val="005C4313"/>
    <w:pPr>
      <w:spacing w:after="0"/>
      <w:ind w:left="680"/>
    </w:pPr>
    <w:rPr>
      <w:rFonts w:asciiTheme="minorHAnsi" w:hAnsiTheme="minorHAnsi"/>
      <w:sz w:val="20"/>
      <w:szCs w:val="20"/>
    </w:rPr>
  </w:style>
  <w:style w:type="paragraph" w:styleId="TOC6">
    <w:name w:val="toc 6"/>
    <w:basedOn w:val="Normal"/>
    <w:next w:val="Normal"/>
    <w:autoRedefine/>
    <w:uiPriority w:val="39"/>
    <w:semiHidden/>
    <w:unhideWhenUsed/>
    <w:rsid w:val="005C4313"/>
    <w:pPr>
      <w:spacing w:after="0"/>
      <w:ind w:left="850"/>
    </w:pPr>
    <w:rPr>
      <w:rFonts w:asciiTheme="minorHAnsi" w:hAnsiTheme="minorHAnsi"/>
      <w:sz w:val="20"/>
      <w:szCs w:val="20"/>
    </w:rPr>
  </w:style>
  <w:style w:type="paragraph" w:styleId="TOC7">
    <w:name w:val="toc 7"/>
    <w:basedOn w:val="Normal"/>
    <w:next w:val="Normal"/>
    <w:autoRedefine/>
    <w:uiPriority w:val="39"/>
    <w:semiHidden/>
    <w:unhideWhenUsed/>
    <w:rsid w:val="005C4313"/>
    <w:pPr>
      <w:spacing w:after="0"/>
      <w:ind w:left="1020"/>
    </w:pPr>
    <w:rPr>
      <w:rFonts w:asciiTheme="minorHAnsi" w:hAnsiTheme="minorHAnsi"/>
      <w:sz w:val="20"/>
      <w:szCs w:val="20"/>
    </w:rPr>
  </w:style>
  <w:style w:type="paragraph" w:styleId="TOC8">
    <w:name w:val="toc 8"/>
    <w:basedOn w:val="Normal"/>
    <w:next w:val="Normal"/>
    <w:autoRedefine/>
    <w:uiPriority w:val="39"/>
    <w:semiHidden/>
    <w:unhideWhenUsed/>
    <w:rsid w:val="005C4313"/>
    <w:pPr>
      <w:spacing w:after="0"/>
      <w:ind w:left="1190"/>
    </w:pPr>
    <w:rPr>
      <w:rFonts w:asciiTheme="minorHAnsi" w:hAnsiTheme="minorHAnsi"/>
      <w:sz w:val="20"/>
      <w:szCs w:val="20"/>
    </w:rPr>
  </w:style>
  <w:style w:type="paragraph" w:styleId="TOC9">
    <w:name w:val="toc 9"/>
    <w:basedOn w:val="Normal"/>
    <w:next w:val="Normal"/>
    <w:autoRedefine/>
    <w:uiPriority w:val="39"/>
    <w:semiHidden/>
    <w:unhideWhenUsed/>
    <w:rsid w:val="005C4313"/>
    <w:pPr>
      <w:spacing w:after="0"/>
      <w:ind w:left="1360"/>
    </w:pPr>
    <w:rPr>
      <w:rFonts w:asciiTheme="minorHAnsi" w:hAnsiTheme="minorHAnsi"/>
      <w:sz w:val="20"/>
      <w:szCs w:val="20"/>
    </w:rPr>
  </w:style>
  <w:style w:type="character" w:styleId="PageNumber">
    <w:name w:val="page number"/>
    <w:basedOn w:val="DefaultParagraphFont"/>
    <w:uiPriority w:val="99"/>
    <w:semiHidden/>
    <w:unhideWhenUsed/>
    <w:rsid w:val="00323136"/>
  </w:style>
  <w:style w:type="character" w:styleId="UnresolvedMention">
    <w:name w:val="Unresolved Mention"/>
    <w:basedOn w:val="DefaultParagraphFont"/>
    <w:uiPriority w:val="99"/>
    <w:semiHidden/>
    <w:unhideWhenUsed/>
    <w:rsid w:val="001434E6"/>
    <w:rPr>
      <w:color w:val="605E5C"/>
      <w:shd w:val="clear" w:color="auto" w:fill="E1DFDD"/>
    </w:rPr>
  </w:style>
  <w:style w:type="character" w:styleId="FollowedHyperlink">
    <w:name w:val="FollowedHyperlink"/>
    <w:basedOn w:val="DefaultParagraphFont"/>
    <w:uiPriority w:val="99"/>
    <w:semiHidden/>
    <w:unhideWhenUsed/>
    <w:rsid w:val="001434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craiu/Library/Group%20Containers/UBF8T346G9.Office/User%20Content.localized/Templates.localized/Basic%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28ECDB296534D4A9769597AD82280A0" ma:contentTypeVersion="13" ma:contentTypeDescription="Create a new document." ma:contentTypeScope="" ma:versionID="e87e6628bbf81cd255d30c48b4445ae1">
  <xsd:schema xmlns:xsd="http://www.w3.org/2001/XMLSchema" xmlns:xs="http://www.w3.org/2001/XMLSchema" xmlns:p="http://schemas.microsoft.com/office/2006/metadata/properties" xmlns:ns2="786f6ea3-4ea6-437c-a297-c135d4f2e74c" xmlns:ns3="f61f66a0-0880-4c0b-b123-6e5c0c961f27" targetNamespace="http://schemas.microsoft.com/office/2006/metadata/properties" ma:root="true" ma:fieldsID="213364783f13fe8fce2791cc90fb8a52" ns2:_="" ns3:_="">
    <xsd:import namespace="786f6ea3-4ea6-437c-a297-c135d4f2e74c"/>
    <xsd:import namespace="f61f66a0-0880-4c0b-b123-6e5c0c961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6f6ea3-4ea6-437c-a297-c135d4f2e7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4dd094-1789-492b-b53b-02698a9faf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1f66a0-0880-4c0b-b123-6e5c0c961f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f59b13-3799-4695-8bbe-164d9d0a9ffd}" ma:internalName="TaxCatchAll" ma:showField="CatchAllData" ma:web="f61f66a0-0880-4c0b-b123-6e5c0c961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86f6ea3-4ea6-437c-a297-c135d4f2e74c">
      <Terms xmlns="http://schemas.microsoft.com/office/infopath/2007/PartnerControls"/>
    </lcf76f155ced4ddcb4097134ff3c332f>
    <TaxCatchAll xmlns="f61f66a0-0880-4c0b-b123-6e5c0c961f27" xsi:nil="true"/>
  </documentManagement>
</p:properties>
</file>

<file path=customXml/itemProps1.xml><?xml version="1.0" encoding="utf-8"?>
<ds:datastoreItem xmlns:ds="http://schemas.openxmlformats.org/officeDocument/2006/customXml" ds:itemID="{B8259E3C-0B9A-47A3-BA64-7990D861F206}">
  <ds:schemaRefs>
    <ds:schemaRef ds:uri="http://schemas.microsoft.com/sharepoint/v3/contenttype/forms"/>
  </ds:schemaRefs>
</ds:datastoreItem>
</file>

<file path=customXml/itemProps2.xml><?xml version="1.0" encoding="utf-8"?>
<ds:datastoreItem xmlns:ds="http://schemas.openxmlformats.org/officeDocument/2006/customXml" ds:itemID="{EA7A44F2-6E00-4E41-B92C-864AF5FE13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6f6ea3-4ea6-437c-a297-c135d4f2e74c"/>
    <ds:schemaRef ds:uri="f61f66a0-0880-4c0b-b123-6e5c0c961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5FD034-EA75-E944-AE1A-0EDF722C3792}">
  <ds:schemaRefs>
    <ds:schemaRef ds:uri="http://schemas.openxmlformats.org/officeDocument/2006/bibliography"/>
  </ds:schemaRefs>
</ds:datastoreItem>
</file>

<file path=customXml/itemProps4.xml><?xml version="1.0" encoding="utf-8"?>
<ds:datastoreItem xmlns:ds="http://schemas.openxmlformats.org/officeDocument/2006/customXml" ds:itemID="{53FDB370-30B4-44E9-A341-9FBD7BC9D35D}">
  <ds:schemaRefs>
    <ds:schemaRef ds:uri="http://schemas.microsoft.com/office/2006/metadata/properties"/>
    <ds:schemaRef ds:uri="http://schemas.microsoft.com/office/infopath/2007/PartnerControls"/>
    <ds:schemaRef ds:uri="786f6ea3-4ea6-437c-a297-c135d4f2e74c"/>
    <ds:schemaRef ds:uri="f61f66a0-0880-4c0b-b123-6e5c0c961f27"/>
  </ds:schemaRefs>
</ds:datastoreItem>
</file>

<file path=docProps/app.xml><?xml version="1.0" encoding="utf-8"?>
<Properties xmlns="http://schemas.openxmlformats.org/officeDocument/2006/extended-properties" xmlns:vt="http://schemas.openxmlformats.org/officeDocument/2006/docPropsVTypes">
  <Template>Basic Document.dotx</Template>
  <TotalTime>1</TotalTime>
  <Pages>6</Pages>
  <Words>560</Words>
  <Characters>2944</Characters>
  <Application>Microsoft Office Word</Application>
  <DocSecurity>0</DocSecurity>
  <Lines>245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Craiu</dc:creator>
  <cp:lastModifiedBy>Alexandru Craiu</cp:lastModifiedBy>
  <cp:revision>3</cp:revision>
  <cp:lastPrinted>2025-07-02T11:43:00Z</cp:lastPrinted>
  <dcterms:created xsi:type="dcterms:W3CDTF">2026-05-15T15:56:00Z</dcterms:created>
  <dcterms:modified xsi:type="dcterms:W3CDTF">2026-05-18T14:45:00Z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0x010100128ECDB296534D4A9769597AD82280A0</vt:lpwstr>
  </property>
</Properties>
</file>