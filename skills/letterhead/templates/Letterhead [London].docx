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E81B6FD" w14:textId="77777777" w:rsidR="001B0B3B" w:rsidRDefault="001B0B3B" w:rsidP="007D4246">
      <w:pPr>
        <w:rPr>
          <w:b/>
          <w:bCs/>
        </w:rPr>
      </w:pPr>
      <w:r>
        <w:rPr>
          <w:b/>
          <w:bCs/>
        </w:rPr>
        <w:fldChar w:fldCharType="begin"/>
      </w:r>
      <w:r>
        <w:rPr>
          <w:b/>
          <w:bCs/>
        </w:rPr>
        <w:instrText xml:space="preserve"> DATE \@ "d MMMM yyyy" </w:instrText>
      </w:r>
      <w:r>
        <w:rPr>
          <w:b/>
          <w:bCs/>
        </w:rPr>
        <w:fldChar w:fldCharType="separate"/>
      </w:r>
      <w:r w:rsidR="00F73F77">
        <w:rPr>
          <w:b/>
          <w:bCs/>
          <w:noProof/>
        </w:rPr>
        <w:t>18 May 2026</w:t>
      </w:r>
      <w:r>
        <w:rPr>
          <w:b/>
          <w:bCs/>
        </w:rPr>
        <w:fldChar w:fldCharType="end"/>
      </w:r>
    </w:p>
    <w:p w14:paraId="5156021E" w14:textId="77777777" w:rsidR="00C701C6" w:rsidRDefault="00565F75" w:rsidP="00DA4709">
      <w:pPr>
        <w:spacing w:after="0"/>
        <w:rPr>
          <w:b/>
          <w:bCs/>
        </w:rPr>
      </w:pPr>
      <w:r>
        <w:rPr>
          <w:b/>
          <w:bCs/>
        </w:rPr>
        <w:t>John Doe</w:t>
      </w:r>
    </w:p>
    <w:p w14:paraId="6B9C1CA0" w14:textId="77777777" w:rsidR="00DA4709" w:rsidRPr="00DD4AFA" w:rsidRDefault="00DD4AFA" w:rsidP="00DD4AFA">
      <w:pPr>
        <w:spacing w:after="0"/>
        <w:rPr>
          <w:lang w:val="en-US"/>
        </w:rPr>
      </w:pPr>
      <w:r w:rsidRPr="00DD4AFA">
        <w:rPr>
          <w:lang w:val="en-US"/>
        </w:rPr>
        <w:t>22 Lavington Street</w:t>
      </w:r>
      <w:r>
        <w:rPr>
          <w:lang w:val="en-US"/>
        </w:rPr>
        <w:t xml:space="preserve">, </w:t>
      </w:r>
      <w:r w:rsidRPr="00DD4AFA">
        <w:rPr>
          <w:lang w:val="en-US"/>
        </w:rPr>
        <w:t>London, SE1 0NZ</w:t>
      </w:r>
    </w:p>
    <w:p w14:paraId="5F031D42" w14:textId="77777777" w:rsidR="00DA4709" w:rsidRPr="00DA4709" w:rsidRDefault="00DA4709" w:rsidP="00DA4709">
      <w:pPr>
        <w:spacing w:after="0"/>
      </w:pPr>
      <w:r w:rsidRPr="00DA4709">
        <w:t>firstname.surname@company.com</w:t>
      </w:r>
    </w:p>
    <w:p w14:paraId="158665D7" w14:textId="77777777" w:rsidR="00DA4709" w:rsidRDefault="00DA4709" w:rsidP="00DA4709">
      <w:pPr>
        <w:spacing w:after="0"/>
      </w:pPr>
      <w:r w:rsidRPr="00DA4709">
        <w:t>+44 (0) 888 888 8888</w:t>
      </w:r>
    </w:p>
    <w:p w14:paraId="5FFD9C0E" w14:textId="77777777" w:rsidR="00DA4709" w:rsidRDefault="00DA4709" w:rsidP="00DA4709">
      <w:pPr>
        <w:spacing w:after="0" w:line="240" w:lineRule="auto"/>
      </w:pPr>
    </w:p>
    <w:p w14:paraId="1F58B2B5" w14:textId="77777777" w:rsidR="00E4022D" w:rsidRPr="00E4022D" w:rsidRDefault="00E4022D" w:rsidP="00DA4709">
      <w:pPr>
        <w:spacing w:after="0" w:line="240" w:lineRule="auto"/>
        <w:rPr>
          <w:b/>
          <w:bCs/>
        </w:rPr>
      </w:pPr>
      <w:r w:rsidRPr="00E4022D">
        <w:rPr>
          <w:b/>
          <w:bCs/>
        </w:rPr>
        <w:t>Subject line goes here dolor sit amet</w:t>
      </w:r>
    </w:p>
    <w:p w14:paraId="28CC99A1" w14:textId="77777777" w:rsidR="00E4022D" w:rsidRPr="00DA4709" w:rsidRDefault="00E4022D" w:rsidP="00DA4709">
      <w:pPr>
        <w:spacing w:after="0" w:line="240" w:lineRule="auto"/>
      </w:pPr>
    </w:p>
    <w:p w14:paraId="4C2E8117" w14:textId="77777777" w:rsidR="00C701C6" w:rsidRDefault="00C701C6" w:rsidP="00DA4709">
      <w:pPr>
        <w:rPr>
          <w:color w:val="000000"/>
          <w:sz w:val="21"/>
          <w:szCs w:val="21"/>
          <w:shd w:val="clear" w:color="auto" w:fill="FFFFFF"/>
        </w:rPr>
      </w:pPr>
      <w:r w:rsidRPr="00C701C6">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rsidRPr="00C701C6">
        <w:rPr>
          <w:color w:val="000000"/>
          <w:sz w:val="21"/>
          <w:szCs w:val="21"/>
          <w:shd w:val="clear" w:color="auto" w:fill="FFFFFF"/>
        </w:rPr>
        <w:t xml:space="preserve"> </w:t>
      </w:r>
    </w:p>
    <w:p w14:paraId="2F1B33C3" w14:textId="77777777" w:rsidR="00C701C6" w:rsidRDefault="00C701C6" w:rsidP="00DA4709">
      <w:r w:rsidRPr="00C701C6">
        <w:t xml:space="preserve">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 sed quia consequuntur magni dolores eos qui ratione voluptatem sequi nesciunt. Neque porro quisquam est, qui dolorem ipsum quia dolor sit amet, consectetur, adipisci velit, sed quia non numquam eius modi tempora incidunt ut labore et dolore magnam aliquam quaerat voluptatem. Ut enim ad minima veniam, quis nostrum exercitationem ullam corporis suscipit laboriosam, nisi ut aliquid ex ea commodi consequatur? </w:t>
      </w:r>
    </w:p>
    <w:p w14:paraId="419D829A" w14:textId="77777777" w:rsidR="00C701C6" w:rsidRDefault="00C701C6" w:rsidP="00DA4709">
      <w:r w:rsidRPr="00C701C6">
        <w:t>Quis autem vel eum iure reprehenderit qui in ea voluptate velit esse quam nihil molestiae consequatur, vel illum qui dolorem eum fugiat quo voluptas nulla pariatur?</w:t>
      </w:r>
    </w:p>
    <w:p w14:paraId="52A821B7" w14:textId="77777777" w:rsidR="00C701C6" w:rsidRDefault="00C701C6">
      <w:pPr>
        <w:spacing w:after="80"/>
      </w:pPr>
    </w:p>
    <w:p w14:paraId="1722462B" w14:textId="77777777" w:rsidR="00C701C6" w:rsidRDefault="00C701C6">
      <w:pPr>
        <w:spacing w:after="80"/>
      </w:pPr>
      <w:r>
        <w:t>Sincerely,</w:t>
      </w:r>
    </w:p>
    <w:p w14:paraId="18EAAD8D" w14:textId="77777777" w:rsidR="00D65387" w:rsidRPr="00D65387" w:rsidRDefault="00565F75">
      <w:pPr>
        <w:spacing w:after="80"/>
        <w:rPr>
          <w:color w:val="1E5BB5"/>
        </w:rPr>
      </w:pPr>
      <w:r>
        <w:rPr>
          <w:b/>
          <w:bCs/>
          <w:color w:val="1E5BB5"/>
        </w:rPr>
        <w:t>John Doe</w:t>
      </w:r>
    </w:p>
    <w:p w14:paraId="7E10AA19" w14:textId="77777777" w:rsidR="00AE5AAB" w:rsidRDefault="00D65387" w:rsidP="00986857">
      <w:pPr>
        <w:spacing w:after="80"/>
      </w:pPr>
      <w:r w:rsidRPr="00D65387">
        <w:t>Chief Technology Officer</w:t>
      </w:r>
    </w:p>
    <w:p w14:paraId="605A83E8" w14:textId="77777777" w:rsidR="00583010" w:rsidRDefault="00565F75" w:rsidP="00986857">
      <w:pPr>
        <w:spacing w:after="80"/>
      </w:pPr>
      <w:r w:rsidRPr="00565F75">
        <w:t>Firstname.surname@trustflight.com</w:t>
      </w:r>
    </w:p>
    <w:p w14:paraId="0B833AAB" w14:textId="77777777" w:rsidR="00565F75" w:rsidRDefault="00565F75" w:rsidP="00565F75">
      <w:pPr>
        <w:spacing w:after="0"/>
      </w:pPr>
      <w:r w:rsidRPr="00DA4709">
        <w:t>+44 (0) 888 888 8888</w:t>
      </w:r>
    </w:p>
    <w:p w14:paraId="446E6E5D" w14:textId="77777777" w:rsidR="00565F75" w:rsidRDefault="00565F75" w:rsidP="00986857">
      <w:pPr>
        <w:spacing w:after="80"/>
      </w:pPr>
    </w:p>
    <w:p w14:paraId="5B8CC11F" w14:textId="77777777" w:rsidR="00AE5AAB" w:rsidRDefault="00AE5AAB">
      <w:pPr>
        <w:spacing w:after="80" w:line="240" w:lineRule="auto"/>
      </w:pPr>
      <w:r>
        <w:br w:type="page"/>
      </w:r>
    </w:p>
    <w:p w14:paraId="41D9AC36" w14:textId="77777777" w:rsidR="008D7CF3" w:rsidRDefault="00AE5AAB" w:rsidP="00986857">
      <w:pPr>
        <w:spacing w:after="80"/>
      </w:pPr>
      <w:r>
        <w:lastRenderedPageBreak/>
        <w:t>Second page sample.</w:t>
      </w:r>
    </w:p>
    <w:p w14:paraId="56B06750" w14:textId="77777777" w:rsidR="00A20D9C" w:rsidRPr="00A20D9C" w:rsidRDefault="00A20D9C" w:rsidP="00A20D9C"/>
    <w:p w14:paraId="48783DC8" w14:textId="77777777" w:rsidR="00A20D9C" w:rsidRPr="00A20D9C" w:rsidRDefault="00A20D9C" w:rsidP="00EC1E4A">
      <w:pPr>
        <w:spacing w:after="80" w:line="240" w:lineRule="auto"/>
      </w:pPr>
    </w:p>
    <w:sectPr w:rsidR="00A20D9C" w:rsidRPr="00A20D9C" w:rsidSect="002320EE">
      <w:headerReference w:type="even" r:id="rId11"/>
      <w:headerReference w:type="default" r:id="rId12"/>
      <w:footerReference w:type="even" r:id="rId13"/>
      <w:footerReference w:type="default" r:id="rId14"/>
      <w:headerReference w:type="first" r:id="rId15"/>
      <w:footerReference w:type="first" r:id="rId16"/>
      <w:pgSz w:w="12240" w:h="15840"/>
      <w:pgMar w:top="870" w:right="850" w:bottom="850" w:left="850" w:header="659" w:footer="98" w:gutter="0"/>
      <w:pgNumType w:start="1"/>
      <w:cols w:space="720"/>
      <w:titlePg/>
      <w:docGrid w:linePitch="2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16910" w14:textId="77777777" w:rsidR="00EC2314" w:rsidRDefault="00EC2314">
      <w:pPr>
        <w:spacing w:after="0"/>
      </w:pPr>
      <w:r>
        <w:separator/>
      </w:r>
    </w:p>
  </w:endnote>
  <w:endnote w:type="continuationSeparator" w:id="0">
    <w:p w14:paraId="7A2BD763" w14:textId="77777777" w:rsidR="00EC2314" w:rsidRDefault="00EC231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6C8C9C8-584C-6142-AE4E-8E18D712F333}"/>
  </w:font>
  <w:font w:name="Open Sans">
    <w:altName w:val="Open Sans"/>
    <w:panose1 w:val="020B0606030504020204"/>
    <w:charset w:val="00"/>
    <w:family w:val="auto"/>
    <w:pitch w:val="variable"/>
    <w:sig w:usb0="E00002FF" w:usb1="4000201B" w:usb2="00000028" w:usb3="00000000" w:csb0="0000019F" w:csb1="00000000"/>
    <w:embedRegular r:id="rId2" w:fontKey="{DE400D52-B69B-3C49-A5C3-4474C4C9B094}"/>
    <w:embedBold r:id="rId3" w:fontKey="{4251CF4A-0321-D94A-92BF-D7E1D82A3DD0}"/>
    <w:embedItalic r:id="rId4" w:fontKey="{62C24B7E-8C59-0740-AA8B-1526E16F99BF}"/>
  </w:font>
  <w:font w:name="Open Sans Light">
    <w:panose1 w:val="020B0306030504020204"/>
    <w:charset w:val="00"/>
    <w:family w:val="auto"/>
    <w:pitch w:val="variable"/>
    <w:sig w:usb0="E00002FF" w:usb1="4000201B" w:usb2="00000028" w:usb3="00000000" w:csb0="0000019F" w:csb1="00000000"/>
    <w:embedRegular r:id="rId5" w:fontKey="{9AE6A3DE-3BC9-394A-8891-E8C5D7CC39B1}"/>
  </w:font>
  <w:font w:name="Open Sans SemiBold">
    <w:altName w:val="Open Sans Semibold"/>
    <w:panose1 w:val="020B0706030804020204"/>
    <w:charset w:val="00"/>
    <w:family w:val="auto"/>
    <w:pitch w:val="variable"/>
    <w:sig w:usb0="E00002FF" w:usb1="4000201B" w:usb2="00000028" w:usb3="00000000" w:csb0="0000019F" w:csb1="00000000"/>
    <w:embedRegular r:id="rId6" w:fontKey="{C0F468F8-6758-BB45-A389-F533A3340309}"/>
    <w:embedBold r:id="rId7" w:fontKey="{73E42EE0-4B2F-FC4D-B9A5-542C40DC7272}"/>
  </w:font>
  <w:font w:name="Calibri">
    <w:panose1 w:val="020F0502020204030204"/>
    <w:charset w:val="00"/>
    <w:family w:val="swiss"/>
    <w:pitch w:val="variable"/>
    <w:sig w:usb0="E0002AFF" w:usb1="C000247B" w:usb2="00000009" w:usb3="00000000" w:csb0="000001FF" w:csb1="00000000"/>
    <w:embedRegular r:id="rId8" w:fontKey="{E5948FB9-617E-FC48-9B22-12735296725B}"/>
  </w:font>
  <w:font w:name="Cambria">
    <w:panose1 w:val="02040503050406030204"/>
    <w:charset w:val="00"/>
    <w:family w:val="roman"/>
    <w:pitch w:val="variable"/>
    <w:sig w:usb0="E00002FF" w:usb1="400004FF" w:usb2="00000000" w:usb3="00000000" w:csb0="0000019F" w:csb1="00000000"/>
    <w:embedRegular r:id="rId9" w:fontKey="{7CB2078F-FC9E-004E-9C6B-D436FEF6F04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81457" w14:textId="77777777" w:rsidR="00BD583D" w:rsidRDefault="00BD58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e"/>
      <w:tblW w:w="15957" w:type="dxa"/>
      <w:tblBorders>
        <w:insideH w:val="single" w:sz="4" w:space="0" w:color="D9D9D9" w:themeColor="background1" w:themeShade="D9"/>
      </w:tblBorders>
      <w:tblLayout w:type="fixed"/>
      <w:tblLook w:val="0600" w:firstRow="0" w:lastRow="0" w:firstColumn="0" w:lastColumn="0" w:noHBand="1" w:noVBand="1"/>
    </w:tblPr>
    <w:tblGrid>
      <w:gridCol w:w="2977"/>
      <w:gridCol w:w="215"/>
      <w:gridCol w:w="7338"/>
      <w:gridCol w:w="5427"/>
    </w:tblGrid>
    <w:tr w:rsidR="003474E6" w14:paraId="7693F54D" w14:textId="77777777" w:rsidTr="003474E6">
      <w:tc>
        <w:tcPr>
          <w:tcW w:w="2977" w:type="dxa"/>
          <w:tcMar>
            <w:top w:w="0" w:type="dxa"/>
            <w:left w:w="0" w:type="dxa"/>
            <w:bottom w:w="0" w:type="dxa"/>
            <w:right w:w="0" w:type="dxa"/>
          </w:tcMar>
        </w:tcPr>
        <w:p w14:paraId="7CC8B29E" w14:textId="77777777" w:rsidR="003474E6" w:rsidRDefault="003474E6" w:rsidP="003474E6">
          <w:pPr>
            <w:widowControl w:val="0"/>
            <w:spacing w:after="0"/>
          </w:pPr>
          <w:r>
            <w:rPr>
              <w:noProof/>
            </w:rPr>
            <w:drawing>
              <wp:anchor distT="0" distB="0" distL="0" distR="0" simplePos="0" relativeHeight="251674624" behindDoc="0" locked="0" layoutInCell="1" hidden="0" allowOverlap="1" wp14:anchorId="36278472" wp14:editId="2510DBF3">
                <wp:simplePos x="0" y="0"/>
                <wp:positionH relativeFrom="column">
                  <wp:posOffset>0</wp:posOffset>
                </wp:positionH>
                <wp:positionV relativeFrom="paragraph">
                  <wp:posOffset>114300</wp:posOffset>
                </wp:positionV>
                <wp:extent cx="1163411" cy="190500"/>
                <wp:effectExtent l="0" t="0" r="0" b="0"/>
                <wp:wrapSquare wrapText="bothSides" distT="0" distB="0" distL="0" distR="0"/>
                <wp:docPr id="1488529137" name="image16.png" descr="A blue text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1475019380" name="image16.png" descr="A blue text on a black background&#10;&#10;AI-generated content may be incorrect."/>
                        <pic:cNvPicPr preferRelativeResize="0"/>
                      </pic:nvPicPr>
                      <pic:blipFill>
                        <a:blip r:embed="rId1"/>
                        <a:srcRect t="559" b="558"/>
                        <a:stretch>
                          <a:fillRect/>
                        </a:stretch>
                      </pic:blipFill>
                      <pic:spPr>
                        <a:xfrm>
                          <a:off x="0" y="0"/>
                          <a:ext cx="1163411" cy="190500"/>
                        </a:xfrm>
                        <a:prstGeom prst="rect">
                          <a:avLst/>
                        </a:prstGeom>
                        <a:ln/>
                      </pic:spPr>
                    </pic:pic>
                  </a:graphicData>
                </a:graphic>
              </wp:anchor>
            </w:drawing>
          </w:r>
        </w:p>
      </w:tc>
      <w:tc>
        <w:tcPr>
          <w:tcW w:w="215" w:type="dxa"/>
          <w:tcMar>
            <w:top w:w="0" w:type="dxa"/>
            <w:left w:w="0" w:type="dxa"/>
            <w:bottom w:w="0" w:type="dxa"/>
            <w:right w:w="0" w:type="dxa"/>
          </w:tcMar>
        </w:tcPr>
        <w:p w14:paraId="3A7947F1" w14:textId="77777777" w:rsidR="003474E6" w:rsidRDefault="003474E6" w:rsidP="003474E6">
          <w:pPr>
            <w:widowControl w:val="0"/>
            <w:spacing w:after="0"/>
            <w:jc w:val="center"/>
            <w:rPr>
              <w:color w:val="999999"/>
            </w:rPr>
          </w:pPr>
        </w:p>
      </w:tc>
      <w:tc>
        <w:tcPr>
          <w:tcW w:w="7338" w:type="dxa"/>
          <w:vAlign w:val="center"/>
        </w:tcPr>
        <w:p w14:paraId="59C9BBA5" w14:textId="77777777" w:rsidR="003474E6" w:rsidRPr="00C978E1" w:rsidRDefault="003474E6" w:rsidP="003474E6">
          <w:pPr>
            <w:widowControl w:val="0"/>
            <w:spacing w:after="0"/>
            <w:jc w:val="right"/>
            <w:rPr>
              <w:color w:val="999999"/>
            </w:rPr>
          </w:pPr>
          <w:r w:rsidRPr="003474E6">
            <w:rPr>
              <w:color w:val="A6A6A6" w:themeColor="background1" w:themeShade="A6"/>
            </w:rPr>
            <w:tab/>
          </w:r>
          <w:r w:rsidRPr="00565F75">
            <w:rPr>
              <w:b/>
              <w:bCs/>
              <w:color w:val="A6A6A6" w:themeColor="background1" w:themeShade="A6"/>
            </w:rPr>
            <w:t>UK</w:t>
          </w:r>
          <w:r w:rsidRPr="003474E6">
            <w:rPr>
              <w:color w:val="A6A6A6" w:themeColor="background1" w:themeShade="A6"/>
            </w:rPr>
            <w:t xml:space="preserve"> +44 (0) 330 229 0219 </w:t>
          </w:r>
          <w:r w:rsidRPr="003474E6">
            <w:rPr>
              <w:color w:val="D9D9D9" w:themeColor="background1" w:themeShade="D9"/>
            </w:rPr>
            <w:t>|</w:t>
          </w:r>
          <w:r w:rsidRPr="003474E6">
            <w:rPr>
              <w:color w:val="A6A6A6" w:themeColor="background1" w:themeShade="A6"/>
            </w:rPr>
            <w:t xml:space="preserve"> trustflight.com </w:t>
          </w:r>
        </w:p>
      </w:tc>
      <w:tc>
        <w:tcPr>
          <w:tcW w:w="5427" w:type="dxa"/>
          <w:tcMar>
            <w:top w:w="0" w:type="dxa"/>
            <w:left w:w="0" w:type="dxa"/>
            <w:bottom w:w="0" w:type="dxa"/>
            <w:right w:w="0" w:type="dxa"/>
          </w:tcMar>
        </w:tcPr>
        <w:p w14:paraId="2B3093A4" w14:textId="77777777" w:rsidR="003474E6" w:rsidRDefault="003474E6" w:rsidP="003474E6">
          <w:pPr>
            <w:widowControl w:val="0"/>
            <w:spacing w:after="0"/>
            <w:jc w:val="right"/>
            <w:rPr>
              <w:color w:val="999999"/>
            </w:rPr>
          </w:pPr>
          <w:r w:rsidRPr="00C978E1">
            <w:rPr>
              <w:color w:val="999999"/>
            </w:rPr>
            <w:tab/>
          </w:r>
          <w:r>
            <w:rPr>
              <w:color w:val="999999"/>
            </w:rPr>
            <w:t xml:space="preserve"> (US) </w:t>
          </w:r>
          <w:r w:rsidRPr="00C978E1">
            <w:rPr>
              <w:color w:val="999999"/>
            </w:rPr>
            <w:t>+1 (844) 784-9836</w:t>
          </w:r>
          <w:r>
            <w:rPr>
              <w:color w:val="999999"/>
            </w:rPr>
            <w:t xml:space="preserve"> | (UK) +44 (0) 330 229 0219 </w:t>
          </w:r>
        </w:p>
        <w:p w14:paraId="019CC73C" w14:textId="77777777" w:rsidR="003474E6" w:rsidRDefault="003474E6" w:rsidP="003474E6">
          <w:pPr>
            <w:widowControl w:val="0"/>
            <w:spacing w:after="0"/>
            <w:jc w:val="right"/>
            <w:rPr>
              <w:color w:val="999999"/>
            </w:rPr>
          </w:pPr>
          <w:hyperlink r:id="rId2">
            <w:r>
              <w:rPr>
                <w:color w:val="999999"/>
              </w:rPr>
              <w:t>sales@trustflight.com</w:t>
            </w:r>
          </w:hyperlink>
        </w:p>
      </w:tc>
    </w:tr>
  </w:tbl>
  <w:p w14:paraId="25368722" w14:textId="77777777" w:rsidR="00DE41BF" w:rsidRDefault="00DE41BF" w:rsidP="00EC1E4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e"/>
      <w:tblW w:w="10530" w:type="dxa"/>
      <w:tblBorders>
        <w:insideH w:val="single" w:sz="4" w:space="0" w:color="D9D9D9" w:themeColor="background1" w:themeShade="D9"/>
      </w:tblBorders>
      <w:tblLayout w:type="fixed"/>
      <w:tblLook w:val="0600" w:firstRow="0" w:lastRow="0" w:firstColumn="0" w:lastColumn="0" w:noHBand="1" w:noVBand="1"/>
    </w:tblPr>
    <w:tblGrid>
      <w:gridCol w:w="2977"/>
      <w:gridCol w:w="215"/>
      <w:gridCol w:w="7338"/>
    </w:tblGrid>
    <w:tr w:rsidR="003474E6" w:rsidRPr="003474E6" w14:paraId="1DC9BD9E" w14:textId="77777777" w:rsidTr="003474E6">
      <w:tc>
        <w:tcPr>
          <w:tcW w:w="2977" w:type="dxa"/>
          <w:tcMar>
            <w:top w:w="0" w:type="dxa"/>
            <w:left w:w="0" w:type="dxa"/>
            <w:bottom w:w="0" w:type="dxa"/>
            <w:right w:w="0" w:type="dxa"/>
          </w:tcMar>
        </w:tcPr>
        <w:p w14:paraId="1D983F2F" w14:textId="77777777" w:rsidR="008E50AB" w:rsidRDefault="003474E6" w:rsidP="008E50AB">
          <w:pPr>
            <w:widowControl w:val="0"/>
            <w:spacing w:after="0"/>
          </w:pPr>
          <w:r>
            <w:rPr>
              <w:noProof/>
            </w:rPr>
            <w:drawing>
              <wp:anchor distT="0" distB="0" distL="0" distR="0" simplePos="0" relativeHeight="251668480" behindDoc="0" locked="0" layoutInCell="1" hidden="0" allowOverlap="1" wp14:anchorId="50619C7D" wp14:editId="779E0514">
                <wp:simplePos x="0" y="0"/>
                <wp:positionH relativeFrom="column">
                  <wp:posOffset>0</wp:posOffset>
                </wp:positionH>
                <wp:positionV relativeFrom="paragraph">
                  <wp:posOffset>13132</wp:posOffset>
                </wp:positionV>
                <wp:extent cx="1163411" cy="190500"/>
                <wp:effectExtent l="0" t="0" r="5080" b="0"/>
                <wp:wrapSquare wrapText="bothSides" distT="0" distB="0" distL="0" distR="0"/>
                <wp:docPr id="1620010662" name="image16.png" descr="A blue text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1475019380" name="image16.png" descr="A blue text on a black background&#10;&#10;AI-generated content may be incorrect."/>
                        <pic:cNvPicPr preferRelativeResize="0"/>
                      </pic:nvPicPr>
                      <pic:blipFill>
                        <a:blip r:embed="rId1"/>
                        <a:srcRect t="559" b="558"/>
                        <a:stretch>
                          <a:fillRect/>
                        </a:stretch>
                      </pic:blipFill>
                      <pic:spPr>
                        <a:xfrm>
                          <a:off x="0" y="0"/>
                          <a:ext cx="1163411" cy="190500"/>
                        </a:xfrm>
                        <a:prstGeom prst="rect">
                          <a:avLst/>
                        </a:prstGeom>
                        <a:ln/>
                      </pic:spPr>
                    </pic:pic>
                  </a:graphicData>
                </a:graphic>
                <wp14:sizeRelH relativeFrom="margin">
                  <wp14:pctWidth>0</wp14:pctWidth>
                </wp14:sizeRelH>
                <wp14:sizeRelV relativeFrom="margin">
                  <wp14:pctHeight>0</wp14:pctHeight>
                </wp14:sizeRelV>
              </wp:anchor>
            </w:drawing>
          </w:r>
        </w:p>
      </w:tc>
      <w:tc>
        <w:tcPr>
          <w:tcW w:w="215" w:type="dxa"/>
          <w:tcMar>
            <w:top w:w="0" w:type="dxa"/>
            <w:left w:w="0" w:type="dxa"/>
            <w:bottom w:w="0" w:type="dxa"/>
            <w:right w:w="0" w:type="dxa"/>
          </w:tcMar>
        </w:tcPr>
        <w:p w14:paraId="74BCADE9" w14:textId="77777777" w:rsidR="008E50AB" w:rsidRDefault="008E50AB" w:rsidP="008E50AB">
          <w:pPr>
            <w:widowControl w:val="0"/>
            <w:spacing w:after="0"/>
            <w:jc w:val="center"/>
            <w:rPr>
              <w:color w:val="999999"/>
            </w:rPr>
          </w:pPr>
        </w:p>
      </w:tc>
      <w:tc>
        <w:tcPr>
          <w:tcW w:w="7338" w:type="dxa"/>
          <w:tcMar>
            <w:top w:w="0" w:type="dxa"/>
            <w:left w:w="0" w:type="dxa"/>
            <w:bottom w:w="0" w:type="dxa"/>
            <w:right w:w="0" w:type="dxa"/>
          </w:tcMar>
          <w:vAlign w:val="center"/>
        </w:tcPr>
        <w:p w14:paraId="0568BA8F" w14:textId="77777777" w:rsidR="008E50AB" w:rsidRPr="003474E6" w:rsidRDefault="00C978E1" w:rsidP="003474E6">
          <w:pPr>
            <w:widowControl w:val="0"/>
            <w:spacing w:after="0"/>
            <w:jc w:val="right"/>
            <w:rPr>
              <w:color w:val="A6A6A6" w:themeColor="background1" w:themeShade="A6"/>
            </w:rPr>
          </w:pPr>
          <w:r w:rsidRPr="003474E6">
            <w:rPr>
              <w:color w:val="A6A6A6" w:themeColor="background1" w:themeShade="A6"/>
            </w:rPr>
            <w:tab/>
          </w:r>
          <w:r w:rsidR="00EC1E4A" w:rsidRPr="003474E6">
            <w:rPr>
              <w:color w:val="A6A6A6" w:themeColor="background1" w:themeShade="A6"/>
            </w:rPr>
            <w:t xml:space="preserve"> </w:t>
          </w:r>
          <w:r w:rsidR="00EC1E4A" w:rsidRPr="00274A8F">
            <w:rPr>
              <w:b/>
              <w:bCs/>
              <w:color w:val="A6A6A6" w:themeColor="background1" w:themeShade="A6"/>
            </w:rPr>
            <w:t>UK</w:t>
          </w:r>
          <w:r w:rsidR="00EC1E4A" w:rsidRPr="003474E6">
            <w:rPr>
              <w:color w:val="A6A6A6" w:themeColor="background1" w:themeShade="A6"/>
            </w:rPr>
            <w:t xml:space="preserve"> </w:t>
          </w:r>
          <w:r w:rsidR="008E50AB" w:rsidRPr="003474E6">
            <w:rPr>
              <w:color w:val="A6A6A6" w:themeColor="background1" w:themeShade="A6"/>
            </w:rPr>
            <w:t>+44 (0) 330</w:t>
          </w:r>
          <w:r w:rsidRPr="003474E6">
            <w:rPr>
              <w:color w:val="A6A6A6" w:themeColor="background1" w:themeShade="A6"/>
            </w:rPr>
            <w:t xml:space="preserve"> </w:t>
          </w:r>
          <w:r w:rsidR="008E50AB" w:rsidRPr="003474E6">
            <w:rPr>
              <w:color w:val="A6A6A6" w:themeColor="background1" w:themeShade="A6"/>
            </w:rPr>
            <w:t>229 0219</w:t>
          </w:r>
          <w:r w:rsidR="003474E6" w:rsidRPr="003474E6">
            <w:rPr>
              <w:color w:val="A6A6A6" w:themeColor="background1" w:themeShade="A6"/>
            </w:rPr>
            <w:t xml:space="preserve"> </w:t>
          </w:r>
          <w:r w:rsidR="003474E6" w:rsidRPr="003474E6">
            <w:rPr>
              <w:color w:val="D9D9D9" w:themeColor="background1" w:themeShade="D9"/>
            </w:rPr>
            <w:t>|</w:t>
          </w:r>
          <w:r w:rsidR="003474E6" w:rsidRPr="003474E6">
            <w:rPr>
              <w:color w:val="A6A6A6" w:themeColor="background1" w:themeShade="A6"/>
            </w:rPr>
            <w:t xml:space="preserve"> trustflight.com </w:t>
          </w:r>
        </w:p>
      </w:tc>
    </w:tr>
  </w:tbl>
  <w:p w14:paraId="5F7C1CAE" w14:textId="77777777" w:rsidR="008E50AB" w:rsidRDefault="00A20D9C">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FB6AA" w14:textId="77777777" w:rsidR="00EC2314" w:rsidRDefault="00EC2314">
      <w:pPr>
        <w:spacing w:after="0"/>
      </w:pPr>
      <w:r>
        <w:separator/>
      </w:r>
    </w:p>
  </w:footnote>
  <w:footnote w:type="continuationSeparator" w:id="0">
    <w:p w14:paraId="25A2F0A3" w14:textId="77777777" w:rsidR="00EC2314" w:rsidRDefault="00EC231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EAF99" w14:textId="77777777" w:rsidR="007D4246" w:rsidRDefault="007D42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CA45D" w14:textId="77777777" w:rsidR="008D7CF3" w:rsidRDefault="008D7CF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88253" w14:textId="77777777" w:rsidR="00694673" w:rsidRDefault="00694673">
    <w:pPr>
      <w:pStyle w:val="Header"/>
    </w:pPr>
  </w:p>
  <w:p w14:paraId="350C79CD" w14:textId="77777777" w:rsidR="00D65387" w:rsidRDefault="00D65387">
    <w:pPr>
      <w:pStyle w:val="Header"/>
    </w:pPr>
  </w:p>
  <w:p w14:paraId="3AA98A89" w14:textId="77777777" w:rsidR="00D65387" w:rsidRDefault="00D65387">
    <w:pPr>
      <w:pStyle w:val="Head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7695"/>
    </w:tblGrid>
    <w:tr w:rsidR="00D65387" w14:paraId="1D3A370C" w14:textId="77777777" w:rsidTr="00746643">
      <w:trPr>
        <w:trHeight w:val="708"/>
      </w:trPr>
      <w:tc>
        <w:tcPr>
          <w:tcW w:w="2835" w:type="dxa"/>
        </w:tcPr>
        <w:p w14:paraId="1534742D" w14:textId="77777777" w:rsidR="00D65387" w:rsidRDefault="00D65387">
          <w:pPr>
            <w:pStyle w:val="Header"/>
          </w:pPr>
          <w:r>
            <w:rPr>
              <w:noProof/>
            </w:rPr>
            <w:drawing>
              <wp:inline distT="0" distB="0" distL="0" distR="0" wp14:anchorId="1973DF27" wp14:editId="165C1D48">
                <wp:extent cx="563525" cy="563525"/>
                <wp:effectExtent l="0" t="0" r="0" b="0"/>
                <wp:docPr id="364372011" name="Picture 5" descr="A group of blue jets in the sk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58866" name="Picture 5" descr="A group of blue jets in the sky&#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573560" cy="573560"/>
                        </a:xfrm>
                        <a:prstGeom prst="rect">
                          <a:avLst/>
                        </a:prstGeom>
                      </pic:spPr>
                    </pic:pic>
                  </a:graphicData>
                </a:graphic>
              </wp:inline>
            </w:drawing>
          </w:r>
        </w:p>
      </w:tc>
      <w:tc>
        <w:tcPr>
          <w:tcW w:w="7695" w:type="dxa"/>
          <w:vAlign w:val="center"/>
        </w:tcPr>
        <w:p w14:paraId="1859A3FD" w14:textId="77777777" w:rsidR="00DD4AFA" w:rsidRDefault="00D65387" w:rsidP="00DD4AFA">
          <w:pPr>
            <w:spacing w:after="0"/>
            <w:jc w:val="right"/>
            <w:rPr>
              <w:b/>
              <w:bCs/>
            </w:rPr>
          </w:pPr>
          <w:r w:rsidRPr="00D65387">
            <w:rPr>
              <w:b/>
              <w:bCs/>
            </w:rPr>
            <w:t xml:space="preserve">TrustFlight </w:t>
          </w:r>
          <w:r w:rsidR="00181151">
            <w:rPr>
              <w:b/>
              <w:bCs/>
            </w:rPr>
            <w:t>United Kingdom</w:t>
          </w:r>
        </w:p>
        <w:p w14:paraId="41F4D8E2" w14:textId="77777777" w:rsidR="00DD4AFA" w:rsidRPr="00DD4AFA" w:rsidRDefault="00DD4AFA" w:rsidP="00DD4AFA">
          <w:pPr>
            <w:spacing w:after="0"/>
            <w:jc w:val="right"/>
            <w:rPr>
              <w:b/>
              <w:bCs/>
            </w:rPr>
          </w:pPr>
          <w:r w:rsidRPr="00DD4AFA">
            <w:rPr>
              <w:lang w:val="en-US"/>
            </w:rPr>
            <w:t>22 Lavington Street</w:t>
          </w:r>
          <w:r>
            <w:rPr>
              <w:lang w:val="en-US"/>
            </w:rPr>
            <w:t xml:space="preserve">, </w:t>
          </w:r>
          <w:r w:rsidRPr="00DD4AFA">
            <w:rPr>
              <w:lang w:val="en-US"/>
            </w:rPr>
            <w:t>London, SE1 0NZ</w:t>
          </w:r>
        </w:p>
        <w:p w14:paraId="693123E0" w14:textId="77777777" w:rsidR="00D65387" w:rsidRPr="006857DC" w:rsidRDefault="006857DC" w:rsidP="00746643">
          <w:pPr>
            <w:tabs>
              <w:tab w:val="left" w:pos="1612"/>
              <w:tab w:val="right" w:pos="5049"/>
            </w:tabs>
            <w:spacing w:after="0"/>
            <w:jc w:val="right"/>
          </w:pPr>
          <w:r>
            <w:tab/>
          </w:r>
          <w:r w:rsidR="001D70AD" w:rsidRPr="001D70AD">
            <w:rPr>
              <w:b/>
              <w:bCs/>
            </w:rPr>
            <w:t>UK</w:t>
          </w:r>
          <w:r w:rsidR="001D70AD" w:rsidRPr="001D70AD">
            <w:t xml:space="preserve"> +44 (0) 330 229 0219</w:t>
          </w:r>
          <w:r w:rsidR="001D70AD" w:rsidRPr="003474E6">
            <w:rPr>
              <w:color w:val="A6A6A6" w:themeColor="background1" w:themeShade="A6"/>
            </w:rPr>
            <w:t xml:space="preserve"> </w:t>
          </w:r>
          <w:r w:rsidR="001D70AD" w:rsidRPr="005614C0">
            <w:rPr>
              <w:color w:val="A6A6A6" w:themeColor="background1" w:themeShade="A6"/>
            </w:rPr>
            <w:t>|</w:t>
          </w:r>
          <w:r w:rsidR="001D70AD" w:rsidRPr="005614C0">
            <w:t xml:space="preserve"> </w:t>
          </w:r>
          <w:r w:rsidR="001D70AD">
            <w:t>sales</w:t>
          </w:r>
          <w:r w:rsidR="001D70AD" w:rsidRPr="002665C6">
            <w:t>@trustflight.com</w:t>
          </w:r>
          <w:r w:rsidR="001D70AD">
            <w:t xml:space="preserve"> </w:t>
          </w:r>
          <w:r w:rsidR="001D70AD" w:rsidRPr="005614C0">
            <w:rPr>
              <w:color w:val="A6A6A6" w:themeColor="background1" w:themeShade="A6"/>
            </w:rPr>
            <w:t>|</w:t>
          </w:r>
          <w:r w:rsidR="001D70AD" w:rsidRPr="005614C0">
            <w:t xml:space="preserve"> </w:t>
          </w:r>
          <w:r w:rsidR="001D70AD">
            <w:t>trustflight.com</w:t>
          </w:r>
        </w:p>
      </w:tc>
    </w:tr>
  </w:tbl>
  <w:p w14:paraId="5D5E85B3" w14:textId="77777777" w:rsidR="001B0B3B" w:rsidRDefault="001B0B3B">
    <w:pPr>
      <w:pStyle w:val="Header"/>
    </w:pPr>
  </w:p>
  <w:p w14:paraId="0E3C02AA" w14:textId="77777777" w:rsidR="001B0B3B" w:rsidRDefault="001B0B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AB14E3"/>
    <w:multiLevelType w:val="multilevel"/>
    <w:tmpl w:val="F8FEABC8"/>
    <w:lvl w:ilvl="0">
      <w:start w:val="1"/>
      <w:numFmt w:val="bullet"/>
      <w:lvlText w:val="●"/>
      <w:lvlJc w:val="left"/>
      <w:pPr>
        <w:ind w:left="360" w:hanging="360"/>
      </w:pPr>
      <w:rPr>
        <w:color w:val="1E5BB5"/>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 w15:restartNumberingAfterBreak="0">
    <w:nsid w:val="7EBB1C87"/>
    <w:multiLevelType w:val="multilevel"/>
    <w:tmpl w:val="5CCA2CB2"/>
    <w:lvl w:ilvl="0">
      <w:start w:val="1"/>
      <w:numFmt w:val="bullet"/>
      <w:lvlText w:val="●"/>
      <w:lvlJc w:val="left"/>
      <w:pPr>
        <w:ind w:left="720" w:hanging="360"/>
      </w:pPr>
      <w:rPr>
        <w:color w:val="1E5BB5"/>
        <w:u w:val="none"/>
      </w:rPr>
    </w:lvl>
    <w:lvl w:ilvl="1">
      <w:start w:val="1"/>
      <w:numFmt w:val="bullet"/>
      <w:lvlText w:val="○"/>
      <w:lvlJc w:val="left"/>
      <w:pPr>
        <w:ind w:left="1440" w:hanging="360"/>
      </w:pPr>
      <w:rPr>
        <w:color w:val="1E5BB5"/>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23897780">
    <w:abstractNumId w:val="0"/>
  </w:num>
  <w:num w:numId="2" w16cid:durableId="509306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isplayBackgroundShape/>
  <w:embedTrueTypeFonts/>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3F77"/>
    <w:rsid w:val="00002875"/>
    <w:rsid w:val="0001366F"/>
    <w:rsid w:val="000268AF"/>
    <w:rsid w:val="00041E2E"/>
    <w:rsid w:val="000478F7"/>
    <w:rsid w:val="00052A9D"/>
    <w:rsid w:val="00054A71"/>
    <w:rsid w:val="00060445"/>
    <w:rsid w:val="00074FD3"/>
    <w:rsid w:val="000D2566"/>
    <w:rsid w:val="00160D49"/>
    <w:rsid w:val="00177B0E"/>
    <w:rsid w:val="00181151"/>
    <w:rsid w:val="001867B0"/>
    <w:rsid w:val="00192C01"/>
    <w:rsid w:val="001B0B3B"/>
    <w:rsid w:val="001D6F73"/>
    <w:rsid w:val="001D70AD"/>
    <w:rsid w:val="00214964"/>
    <w:rsid w:val="002320EE"/>
    <w:rsid w:val="00235E32"/>
    <w:rsid w:val="00274A8F"/>
    <w:rsid w:val="002E2F7D"/>
    <w:rsid w:val="00334547"/>
    <w:rsid w:val="003474E6"/>
    <w:rsid w:val="003738FA"/>
    <w:rsid w:val="003B5C70"/>
    <w:rsid w:val="003F39F7"/>
    <w:rsid w:val="00400F0D"/>
    <w:rsid w:val="00437EFB"/>
    <w:rsid w:val="00465DDA"/>
    <w:rsid w:val="004B3EF4"/>
    <w:rsid w:val="004B4D11"/>
    <w:rsid w:val="004E66B5"/>
    <w:rsid w:val="00547397"/>
    <w:rsid w:val="00565018"/>
    <w:rsid w:val="00565F75"/>
    <w:rsid w:val="005708EB"/>
    <w:rsid w:val="005739F9"/>
    <w:rsid w:val="00583010"/>
    <w:rsid w:val="005E2355"/>
    <w:rsid w:val="00615E06"/>
    <w:rsid w:val="00643E11"/>
    <w:rsid w:val="00652E7C"/>
    <w:rsid w:val="006857DC"/>
    <w:rsid w:val="00694673"/>
    <w:rsid w:val="006D1C38"/>
    <w:rsid w:val="006F71E8"/>
    <w:rsid w:val="00707FDF"/>
    <w:rsid w:val="00746643"/>
    <w:rsid w:val="00795EA0"/>
    <w:rsid w:val="007D4246"/>
    <w:rsid w:val="00807B17"/>
    <w:rsid w:val="008355DE"/>
    <w:rsid w:val="008A6838"/>
    <w:rsid w:val="008D7CF3"/>
    <w:rsid w:val="008E1120"/>
    <w:rsid w:val="008E50AB"/>
    <w:rsid w:val="00937501"/>
    <w:rsid w:val="00986857"/>
    <w:rsid w:val="009B3496"/>
    <w:rsid w:val="009D010F"/>
    <w:rsid w:val="009D5970"/>
    <w:rsid w:val="00A20D9C"/>
    <w:rsid w:val="00A60AE3"/>
    <w:rsid w:val="00A669C9"/>
    <w:rsid w:val="00AE5AAB"/>
    <w:rsid w:val="00AE7E89"/>
    <w:rsid w:val="00AF20E3"/>
    <w:rsid w:val="00B129C1"/>
    <w:rsid w:val="00B31574"/>
    <w:rsid w:val="00B81496"/>
    <w:rsid w:val="00BB3C8B"/>
    <w:rsid w:val="00BD583D"/>
    <w:rsid w:val="00C02FB7"/>
    <w:rsid w:val="00C67732"/>
    <w:rsid w:val="00C701C6"/>
    <w:rsid w:val="00C83063"/>
    <w:rsid w:val="00C978E1"/>
    <w:rsid w:val="00CE57F2"/>
    <w:rsid w:val="00D2692E"/>
    <w:rsid w:val="00D51D25"/>
    <w:rsid w:val="00D65387"/>
    <w:rsid w:val="00DA4709"/>
    <w:rsid w:val="00DD4AFA"/>
    <w:rsid w:val="00DD78D9"/>
    <w:rsid w:val="00DE41BF"/>
    <w:rsid w:val="00E4022D"/>
    <w:rsid w:val="00E967B6"/>
    <w:rsid w:val="00EC1E4A"/>
    <w:rsid w:val="00EC2314"/>
    <w:rsid w:val="00F158E3"/>
    <w:rsid w:val="00F73F7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4B8C8"/>
  <w15:docId w15:val="{71117FEE-188A-D041-8087-7A059BB7F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242D41"/>
        <w:sz w:val="16"/>
        <w:szCs w:val="16"/>
        <w:lang w:val="en-GB" w:eastAsia="en-GB"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1496"/>
    <w:pPr>
      <w:spacing w:after="240" w:line="300" w:lineRule="auto"/>
    </w:pPr>
    <w:rPr>
      <w:kern w:val="17"/>
      <w:sz w:val="17"/>
    </w:rPr>
  </w:style>
  <w:style w:type="paragraph" w:styleId="Heading1">
    <w:name w:val="heading 1"/>
    <w:basedOn w:val="Normal"/>
    <w:next w:val="Normal"/>
    <w:uiPriority w:val="9"/>
    <w:qFormat/>
    <w:rsid w:val="00A20D9C"/>
    <w:pPr>
      <w:keepNext/>
      <w:keepLines/>
      <w:spacing w:before="200" w:after="200"/>
      <w:outlineLvl w:val="0"/>
    </w:pPr>
    <w:rPr>
      <w:rFonts w:ascii="Open Sans Light" w:eastAsia="Open Sans Light" w:hAnsi="Open Sans Light" w:cs="Open Sans Light"/>
      <w:color w:val="062955"/>
      <w:sz w:val="48"/>
      <w:szCs w:val="40"/>
    </w:rPr>
  </w:style>
  <w:style w:type="paragraph" w:styleId="Heading2">
    <w:name w:val="heading 2"/>
    <w:basedOn w:val="Normal"/>
    <w:next w:val="Normal"/>
    <w:uiPriority w:val="9"/>
    <w:unhideWhenUsed/>
    <w:qFormat/>
    <w:rsid w:val="00214964"/>
    <w:pPr>
      <w:keepNext/>
      <w:keepLines/>
      <w:spacing w:before="200" w:after="100"/>
      <w:outlineLvl w:val="1"/>
    </w:pPr>
    <w:rPr>
      <w:rFonts w:eastAsia="Open Sans SemiBold" w:cs="Open Sans SemiBold"/>
      <w:b/>
      <w:color w:val="062955"/>
      <w:sz w:val="28"/>
      <w:szCs w:val="24"/>
    </w:rPr>
  </w:style>
  <w:style w:type="paragraph" w:styleId="Heading3">
    <w:name w:val="heading 3"/>
    <w:basedOn w:val="Normal"/>
    <w:next w:val="Normal"/>
    <w:uiPriority w:val="9"/>
    <w:unhideWhenUsed/>
    <w:qFormat/>
    <w:rsid w:val="00A20D9C"/>
    <w:pPr>
      <w:keepNext/>
      <w:keepLines/>
      <w:spacing w:before="200" w:after="100"/>
      <w:outlineLvl w:val="2"/>
    </w:pPr>
    <w:rPr>
      <w:rFonts w:eastAsia="Open Sans SemiBold" w:cs="Open Sans SemiBold"/>
      <w:b/>
      <w:color w:val="062955"/>
      <w:sz w:val="20"/>
      <w:szCs w:val="20"/>
    </w:rPr>
  </w:style>
  <w:style w:type="paragraph" w:styleId="Heading4">
    <w:name w:val="heading 4"/>
    <w:basedOn w:val="Normal"/>
    <w:next w:val="Normal"/>
    <w:uiPriority w:val="9"/>
    <w:semiHidden/>
    <w:unhideWhenUsed/>
    <w:qFormat/>
    <w:pPr>
      <w:keepNext/>
      <w:keepLines/>
      <w:spacing w:before="200" w:after="100"/>
      <w:outlineLvl w:val="3"/>
    </w:pPr>
    <w:rPr>
      <w:b/>
      <w:color w:val="062955"/>
      <w:sz w:val="24"/>
      <w:szCs w:val="24"/>
    </w:rPr>
  </w:style>
  <w:style w:type="paragraph" w:styleId="Heading5">
    <w:name w:val="heading 5"/>
    <w:basedOn w:val="Normal"/>
    <w:next w:val="Normal"/>
    <w:uiPriority w:val="9"/>
    <w:semiHidden/>
    <w:unhideWhenUsed/>
    <w:qFormat/>
    <w:pPr>
      <w:keepNext/>
      <w:keepLines/>
      <w:spacing w:before="24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Pr>
    <w:rPr>
      <w:b/>
      <w:color w:val="062955"/>
      <w:sz w:val="28"/>
      <w:szCs w:val="28"/>
    </w:rPr>
  </w:style>
  <w:style w:type="paragraph" w:styleId="Subtitle">
    <w:name w:val="Subtitle"/>
    <w:basedOn w:val="Normal"/>
    <w:next w:val="Normal"/>
    <w:uiPriority w:val="11"/>
    <w:qFormat/>
    <w:pPr>
      <w:keepNext/>
      <w:keepLines/>
    </w:pPr>
    <w:rPr>
      <w:rFonts w:ascii="Open Sans Light" w:eastAsia="Open Sans Light" w:hAnsi="Open Sans Light" w:cs="Open Sans Light"/>
      <w:color w:val="062955"/>
      <w:sz w:val="46"/>
      <w:szCs w:val="46"/>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pPr>
      <w:spacing w:after="0"/>
    </w:pPr>
    <w:tblPr>
      <w:tblStyleRowBandSize w:val="1"/>
      <w:tblStyleColBandSize w:val="1"/>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pPr>
      <w:spacing w:after="0"/>
    </w:pPr>
    <w:tblPr>
      <w:tblStyleRowBandSize w:val="1"/>
      <w:tblStyleColBandSize w:val="1"/>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7D424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D4246"/>
    <w:pPr>
      <w:tabs>
        <w:tab w:val="center" w:pos="4513"/>
        <w:tab w:val="right" w:pos="9026"/>
      </w:tabs>
      <w:spacing w:after="0"/>
    </w:pPr>
  </w:style>
  <w:style w:type="character" w:customStyle="1" w:styleId="HeaderChar">
    <w:name w:val="Header Char"/>
    <w:basedOn w:val="DefaultParagraphFont"/>
    <w:link w:val="Header"/>
    <w:uiPriority w:val="99"/>
    <w:rsid w:val="007D4246"/>
  </w:style>
  <w:style w:type="paragraph" w:styleId="Footer">
    <w:name w:val="footer"/>
    <w:basedOn w:val="Normal"/>
    <w:link w:val="FooterChar"/>
    <w:uiPriority w:val="99"/>
    <w:unhideWhenUsed/>
    <w:rsid w:val="007D4246"/>
    <w:pPr>
      <w:tabs>
        <w:tab w:val="center" w:pos="4513"/>
        <w:tab w:val="right" w:pos="9026"/>
      </w:tabs>
      <w:spacing w:after="0"/>
    </w:pPr>
  </w:style>
  <w:style w:type="character" w:customStyle="1" w:styleId="FooterChar">
    <w:name w:val="Footer Char"/>
    <w:basedOn w:val="DefaultParagraphFont"/>
    <w:link w:val="Footer"/>
    <w:uiPriority w:val="99"/>
    <w:rsid w:val="007D4246"/>
  </w:style>
  <w:style w:type="paragraph" w:customStyle="1" w:styleId="TableHeading">
    <w:name w:val="Table Heading"/>
    <w:basedOn w:val="Normal"/>
    <w:qFormat/>
    <w:rsid w:val="0001366F"/>
    <w:pPr>
      <w:spacing w:after="0"/>
    </w:pPr>
    <w:rPr>
      <w:b/>
      <w:bCs/>
      <w:color w:val="1E5BB5"/>
    </w:rPr>
  </w:style>
  <w:style w:type="paragraph" w:customStyle="1" w:styleId="TableRowHeading">
    <w:name w:val="Table Row Heading"/>
    <w:basedOn w:val="Normal"/>
    <w:qFormat/>
    <w:rsid w:val="0001366F"/>
    <w:pPr>
      <w:spacing w:after="0"/>
    </w:pPr>
    <w:rPr>
      <w:b/>
      <w:bCs/>
    </w:rPr>
  </w:style>
  <w:style w:type="character" w:styleId="Hyperlink">
    <w:name w:val="Hyperlink"/>
    <w:basedOn w:val="DefaultParagraphFont"/>
    <w:uiPriority w:val="99"/>
    <w:unhideWhenUsed/>
    <w:rsid w:val="008E50AB"/>
    <w:rPr>
      <w:color w:val="0000FF" w:themeColor="hyperlink"/>
      <w:u w:val="single"/>
    </w:rPr>
  </w:style>
  <w:style w:type="character" w:styleId="UnresolvedMention">
    <w:name w:val="Unresolved Mention"/>
    <w:basedOn w:val="DefaultParagraphFont"/>
    <w:uiPriority w:val="99"/>
    <w:semiHidden/>
    <w:unhideWhenUsed/>
    <w:rsid w:val="008E50AB"/>
    <w:rPr>
      <w:color w:val="605E5C"/>
      <w:shd w:val="clear" w:color="auto" w:fill="E1DFDD"/>
    </w:rPr>
  </w:style>
  <w:style w:type="character" w:styleId="FollowedHyperlink">
    <w:name w:val="FollowedHyperlink"/>
    <w:basedOn w:val="DefaultParagraphFont"/>
    <w:uiPriority w:val="99"/>
    <w:semiHidden/>
    <w:unhideWhenUsed/>
    <w:rsid w:val="008E50A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515777">
      <w:bodyDiv w:val="1"/>
      <w:marLeft w:val="0"/>
      <w:marRight w:val="0"/>
      <w:marTop w:val="0"/>
      <w:marBottom w:val="0"/>
      <w:divBdr>
        <w:top w:val="none" w:sz="0" w:space="0" w:color="auto"/>
        <w:left w:val="none" w:sz="0" w:space="0" w:color="auto"/>
        <w:bottom w:val="none" w:sz="0" w:space="0" w:color="auto"/>
        <w:right w:val="none" w:sz="0" w:space="0" w:color="auto"/>
      </w:divBdr>
    </w:div>
    <w:div w:id="447046549">
      <w:bodyDiv w:val="1"/>
      <w:marLeft w:val="0"/>
      <w:marRight w:val="0"/>
      <w:marTop w:val="0"/>
      <w:marBottom w:val="0"/>
      <w:divBdr>
        <w:top w:val="none" w:sz="0" w:space="0" w:color="auto"/>
        <w:left w:val="none" w:sz="0" w:space="0" w:color="auto"/>
        <w:bottom w:val="none" w:sz="0" w:space="0" w:color="auto"/>
        <w:right w:val="none" w:sz="0" w:space="0" w:color="auto"/>
      </w:divBdr>
    </w:div>
    <w:div w:id="583488415">
      <w:bodyDiv w:val="1"/>
      <w:marLeft w:val="0"/>
      <w:marRight w:val="0"/>
      <w:marTop w:val="0"/>
      <w:marBottom w:val="0"/>
      <w:divBdr>
        <w:top w:val="none" w:sz="0" w:space="0" w:color="auto"/>
        <w:left w:val="none" w:sz="0" w:space="0" w:color="auto"/>
        <w:bottom w:val="none" w:sz="0" w:space="0" w:color="auto"/>
        <w:right w:val="none" w:sz="0" w:space="0" w:color="auto"/>
      </w:divBdr>
    </w:div>
    <w:div w:id="793211740">
      <w:bodyDiv w:val="1"/>
      <w:marLeft w:val="0"/>
      <w:marRight w:val="0"/>
      <w:marTop w:val="0"/>
      <w:marBottom w:val="0"/>
      <w:divBdr>
        <w:top w:val="none" w:sz="0" w:space="0" w:color="auto"/>
        <w:left w:val="none" w:sz="0" w:space="0" w:color="auto"/>
        <w:bottom w:val="none" w:sz="0" w:space="0" w:color="auto"/>
        <w:right w:val="none" w:sz="0" w:space="0" w:color="auto"/>
      </w:divBdr>
    </w:div>
    <w:div w:id="876895709">
      <w:bodyDiv w:val="1"/>
      <w:marLeft w:val="0"/>
      <w:marRight w:val="0"/>
      <w:marTop w:val="0"/>
      <w:marBottom w:val="0"/>
      <w:divBdr>
        <w:top w:val="none" w:sz="0" w:space="0" w:color="auto"/>
        <w:left w:val="none" w:sz="0" w:space="0" w:color="auto"/>
        <w:bottom w:val="none" w:sz="0" w:space="0" w:color="auto"/>
        <w:right w:val="none" w:sz="0" w:space="0" w:color="auto"/>
      </w:divBdr>
    </w:div>
    <w:div w:id="1488978682">
      <w:bodyDiv w:val="1"/>
      <w:marLeft w:val="0"/>
      <w:marRight w:val="0"/>
      <w:marTop w:val="0"/>
      <w:marBottom w:val="0"/>
      <w:divBdr>
        <w:top w:val="none" w:sz="0" w:space="0" w:color="auto"/>
        <w:left w:val="none" w:sz="0" w:space="0" w:color="auto"/>
        <w:bottom w:val="none" w:sz="0" w:space="0" w:color="auto"/>
        <w:right w:val="none" w:sz="0" w:space="0" w:color="auto"/>
      </w:divBdr>
    </w:div>
    <w:div w:id="20444818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2" Type="http://schemas.openxmlformats.org/officeDocument/2006/relationships/hyperlink" Target="mailto:sales@trustflight.com" TargetMode="External"/><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excraiu/Library/CloudStorage/OneDrive-SharedLibraries-TrustFlight/%5bORG%5d-Design%20-%20Documents/Document%20Templates/MS%20Word%20Templates/Letterheads/Letterhead%20%5bLondon%5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86f6ea3-4ea6-437c-a297-c135d4f2e74c">
      <Terms xmlns="http://schemas.microsoft.com/office/infopath/2007/PartnerControls"/>
    </lcf76f155ced4ddcb4097134ff3c332f>
    <TaxCatchAll xmlns="f61f66a0-0880-4c0b-b123-6e5c0c961f2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28ECDB296534D4A9769597AD82280A0" ma:contentTypeVersion="13" ma:contentTypeDescription="Create a new document." ma:contentTypeScope="" ma:versionID="e87e6628bbf81cd255d30c48b4445ae1">
  <xsd:schema xmlns:xsd="http://www.w3.org/2001/XMLSchema" xmlns:xs="http://www.w3.org/2001/XMLSchema" xmlns:p="http://schemas.microsoft.com/office/2006/metadata/properties" xmlns:ns2="786f6ea3-4ea6-437c-a297-c135d4f2e74c" xmlns:ns3="f61f66a0-0880-4c0b-b123-6e5c0c961f27" targetNamespace="http://schemas.microsoft.com/office/2006/metadata/properties" ma:root="true" ma:fieldsID="213364783f13fe8fce2791cc90fb8a52" ns2:_="" ns3:_="">
    <xsd:import namespace="786f6ea3-4ea6-437c-a297-c135d4f2e74c"/>
    <xsd:import namespace="f61f66a0-0880-4c0b-b123-6e5c0c961f2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6f6ea3-4ea6-437c-a297-c135d4f2e7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64dd094-1789-492b-b53b-02698a9faf3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61f66a0-0880-4c0b-b123-6e5c0c961f2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7f59b13-3799-4695-8bbe-164d9d0a9ffd}" ma:internalName="TaxCatchAll" ma:showField="CatchAllData" ma:web="f61f66a0-0880-4c0b-b123-6e5c0c961f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A2D55AA-D9EC-4431-9531-D1184BA46005}">
  <ds:schemaRefs>
    <ds:schemaRef ds:uri="http://schemas.microsoft.com/office/2006/metadata/properties"/>
    <ds:schemaRef ds:uri="http://schemas.microsoft.com/office/infopath/2007/PartnerControls"/>
    <ds:schemaRef ds:uri="786f6ea3-4ea6-437c-a297-c135d4f2e74c"/>
    <ds:schemaRef ds:uri="f61f66a0-0880-4c0b-b123-6e5c0c961f27"/>
  </ds:schemaRefs>
</ds:datastoreItem>
</file>

<file path=customXml/itemProps2.xml><?xml version="1.0" encoding="utf-8"?>
<ds:datastoreItem xmlns:ds="http://schemas.openxmlformats.org/officeDocument/2006/customXml" ds:itemID="{76E1E98E-2816-4B4E-AC93-11CAF47D7EB2}">
  <ds:schemaRefs>
    <ds:schemaRef ds:uri="http://schemas.microsoft.com/sharepoint/v3/contenttype/forms"/>
  </ds:schemaRefs>
</ds:datastoreItem>
</file>

<file path=customXml/itemProps3.xml><?xml version="1.0" encoding="utf-8"?>
<ds:datastoreItem xmlns:ds="http://schemas.openxmlformats.org/officeDocument/2006/customXml" ds:itemID="{E9710823-79FA-374D-B36A-9631181AA195}">
  <ds:schemaRefs>
    <ds:schemaRef ds:uri="http://schemas.openxmlformats.org/officeDocument/2006/bibliography"/>
  </ds:schemaRefs>
</ds:datastoreItem>
</file>

<file path=customXml/itemProps4.xml><?xml version="1.0" encoding="utf-8"?>
<ds:datastoreItem xmlns:ds="http://schemas.openxmlformats.org/officeDocument/2006/customXml" ds:itemID="{8BEEC303-525D-4470-AAF7-464315E7D1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6f6ea3-4ea6-437c-a297-c135d4f2e74c"/>
    <ds:schemaRef ds:uri="f61f66a0-0880-4c0b-b123-6e5c0c961f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Letterhead [London].dotx</Template>
  <TotalTime>0</TotalTime>
  <Pages>2</Pages>
  <Words>258</Words>
  <Characters>1357</Characters>
  <Application>Microsoft Office Word</Application>
  <DocSecurity>0</DocSecurity>
  <Lines>113</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 Craiu</dc:creator>
  <cp:lastModifiedBy>Alexandru Craiu</cp:lastModifiedBy>
  <cp:revision>1</cp:revision>
  <cp:lastPrinted>2025-07-02T10:59:00Z</cp:lastPrinted>
  <dcterms:created xsi:type="dcterms:W3CDTF">2026-05-18T16:22:00Z</dcterms:created>
  <dcterms:modified xsi:type="dcterms:W3CDTF">2026-05-18T16:23:00Z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0x010100128ECDB296534D4A9769597AD82280A0</vt:lpwstr>
  </property>
</Properties>
</file>