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B2CC02B" w14:textId="77777777" w:rsidR="001B0B3B" w:rsidRDefault="001B0B3B" w:rsidP="007D4246">
      <w:pPr>
        <w:rPr>
          <w:b/>
          <w:bCs/>
        </w:rPr>
      </w:pPr>
      <w:r>
        <w:rPr>
          <w:b/>
          <w:bCs/>
        </w:rPr>
        <w:fldChar w:fldCharType="begin"/>
      </w:r>
      <w:r>
        <w:rPr>
          <w:b/>
          <w:bCs/>
        </w:rPr>
        <w:instrText xml:space="preserve"> DATE \@ "d MMMM yyyy" </w:instrText>
      </w:r>
      <w:r>
        <w:rPr>
          <w:b/>
          <w:bCs/>
        </w:rPr>
        <w:fldChar w:fldCharType="separate"/>
      </w:r>
      <w:r w:rsidR="000F2151">
        <w:rPr>
          <w:b/>
          <w:bCs/>
          <w:noProof/>
        </w:rPr>
        <w:t>18 May 2026</w:t>
      </w:r>
      <w:r>
        <w:rPr>
          <w:b/>
          <w:bCs/>
        </w:rPr>
        <w:fldChar w:fldCharType="end"/>
      </w:r>
    </w:p>
    <w:p w14:paraId="2ED533A0" w14:textId="77777777" w:rsidR="00C701C6" w:rsidRDefault="00565F75" w:rsidP="00DA4709">
      <w:pPr>
        <w:spacing w:after="0"/>
        <w:rPr>
          <w:b/>
          <w:bCs/>
        </w:rPr>
      </w:pPr>
      <w:r>
        <w:rPr>
          <w:b/>
          <w:bCs/>
        </w:rPr>
        <w:t>John Doe</w:t>
      </w:r>
    </w:p>
    <w:p w14:paraId="442A3A4C" w14:textId="77777777" w:rsidR="0095548C" w:rsidRPr="0095548C" w:rsidRDefault="0095548C" w:rsidP="0095548C">
      <w:pPr>
        <w:spacing w:after="0"/>
        <w:rPr>
          <w:b/>
          <w:bCs/>
        </w:rPr>
      </w:pPr>
      <w:r w:rsidRPr="0095548C">
        <w:t>Commerce Place, 1110 – 400 Burrard St, Vancouver, BC, V6C 3A6</w:t>
      </w:r>
    </w:p>
    <w:p w14:paraId="230B3FCA" w14:textId="77777777" w:rsidR="00DA4709" w:rsidRPr="00DA4709" w:rsidRDefault="00DA4709" w:rsidP="00DA4709">
      <w:pPr>
        <w:spacing w:after="0"/>
      </w:pPr>
      <w:r w:rsidRPr="00DA4709">
        <w:t>firstname.surname@company.com</w:t>
      </w:r>
    </w:p>
    <w:p w14:paraId="019AFB7C" w14:textId="77777777" w:rsidR="00DA4709" w:rsidRDefault="00DA4709" w:rsidP="00DA4709">
      <w:pPr>
        <w:spacing w:after="0"/>
      </w:pPr>
      <w:r w:rsidRPr="00DA4709">
        <w:t>+44 (0) 888 888 8888</w:t>
      </w:r>
    </w:p>
    <w:p w14:paraId="31AE6205" w14:textId="77777777" w:rsidR="00DA4709" w:rsidRDefault="00DA4709" w:rsidP="00DA4709">
      <w:pPr>
        <w:spacing w:after="0" w:line="240" w:lineRule="auto"/>
      </w:pPr>
    </w:p>
    <w:p w14:paraId="09F32679" w14:textId="77777777" w:rsidR="00E4022D" w:rsidRPr="00E4022D" w:rsidRDefault="00E4022D" w:rsidP="00DA4709">
      <w:pPr>
        <w:spacing w:after="0" w:line="240" w:lineRule="auto"/>
        <w:rPr>
          <w:b/>
          <w:bCs/>
        </w:rPr>
      </w:pPr>
      <w:r w:rsidRPr="00E4022D">
        <w:rPr>
          <w:b/>
          <w:bCs/>
        </w:rPr>
        <w:t>Subject line goes here dolor sit amet</w:t>
      </w:r>
    </w:p>
    <w:p w14:paraId="5017A7F7" w14:textId="77777777" w:rsidR="00E4022D" w:rsidRPr="00DA4709" w:rsidRDefault="00E4022D" w:rsidP="00DA4709">
      <w:pPr>
        <w:spacing w:after="0" w:line="240" w:lineRule="auto"/>
      </w:pPr>
    </w:p>
    <w:p w14:paraId="3693932C" w14:textId="77777777" w:rsidR="00C701C6" w:rsidRDefault="00C701C6" w:rsidP="00DA4709">
      <w:pPr>
        <w:rPr>
          <w:color w:val="000000"/>
          <w:sz w:val="21"/>
          <w:szCs w:val="21"/>
          <w:shd w:val="clear" w:color="auto" w:fill="FFFFFF"/>
        </w:rPr>
      </w:pPr>
      <w:r w:rsidRPr="00C701C6">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Pr="00C701C6">
        <w:rPr>
          <w:color w:val="000000"/>
          <w:sz w:val="21"/>
          <w:szCs w:val="21"/>
          <w:shd w:val="clear" w:color="auto" w:fill="FFFFFF"/>
        </w:rPr>
        <w:t xml:space="preserve"> </w:t>
      </w:r>
    </w:p>
    <w:p w14:paraId="5681D873" w14:textId="77777777" w:rsidR="00C701C6" w:rsidRDefault="00C701C6" w:rsidP="00DA4709">
      <w:r w:rsidRPr="00C701C6">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w:t>
      </w:r>
    </w:p>
    <w:p w14:paraId="4E5988F8" w14:textId="77777777" w:rsidR="00C701C6" w:rsidRDefault="00C701C6" w:rsidP="00DA4709">
      <w:r w:rsidRPr="00C701C6">
        <w:t>Quis autem vel eum iure reprehenderit qui in ea voluptate velit esse quam nihil molestiae consequatur, vel illum qui dolorem eum fugiat quo voluptas nulla pariatur?</w:t>
      </w:r>
    </w:p>
    <w:p w14:paraId="5BE88016" w14:textId="77777777" w:rsidR="00C701C6" w:rsidRDefault="00C701C6">
      <w:pPr>
        <w:spacing w:after="80"/>
      </w:pPr>
    </w:p>
    <w:p w14:paraId="0186BEB6" w14:textId="77777777" w:rsidR="00C701C6" w:rsidRDefault="00C701C6">
      <w:pPr>
        <w:spacing w:after="80"/>
      </w:pPr>
      <w:r>
        <w:t>Sincerely,</w:t>
      </w:r>
    </w:p>
    <w:p w14:paraId="294F031E" w14:textId="77777777" w:rsidR="00D65387" w:rsidRPr="00D65387" w:rsidRDefault="00565F75">
      <w:pPr>
        <w:spacing w:after="80"/>
        <w:rPr>
          <w:color w:val="1E5BB5"/>
        </w:rPr>
      </w:pPr>
      <w:r>
        <w:rPr>
          <w:b/>
          <w:bCs/>
          <w:color w:val="1E5BB5"/>
        </w:rPr>
        <w:t>John Doe</w:t>
      </w:r>
    </w:p>
    <w:p w14:paraId="573755D0" w14:textId="77777777" w:rsidR="00AE5AAB" w:rsidRDefault="00D65387" w:rsidP="00986857">
      <w:pPr>
        <w:spacing w:after="80"/>
      </w:pPr>
      <w:r w:rsidRPr="00D65387">
        <w:t>Chief Technology Officer</w:t>
      </w:r>
    </w:p>
    <w:p w14:paraId="00E3EF96" w14:textId="77777777" w:rsidR="00583010" w:rsidRDefault="00565F75" w:rsidP="00986857">
      <w:pPr>
        <w:spacing w:after="80"/>
      </w:pPr>
      <w:r w:rsidRPr="00565F75">
        <w:t>Firstname.surname@trustflight.com</w:t>
      </w:r>
    </w:p>
    <w:p w14:paraId="436AEF49" w14:textId="77777777" w:rsidR="00565F75" w:rsidRDefault="00565F75" w:rsidP="00565F75">
      <w:pPr>
        <w:spacing w:after="0"/>
      </w:pPr>
      <w:r w:rsidRPr="00DA4709">
        <w:t>+44 (0) 888 888 8888</w:t>
      </w:r>
    </w:p>
    <w:p w14:paraId="786A9A49" w14:textId="77777777" w:rsidR="00565F75" w:rsidRDefault="00565F75" w:rsidP="00986857">
      <w:pPr>
        <w:spacing w:after="80"/>
      </w:pPr>
    </w:p>
    <w:p w14:paraId="2CADD4DD" w14:textId="77777777" w:rsidR="00AE5AAB" w:rsidRDefault="00AE5AAB">
      <w:pPr>
        <w:spacing w:after="80" w:line="240" w:lineRule="auto"/>
      </w:pPr>
      <w:r>
        <w:br w:type="page"/>
      </w:r>
    </w:p>
    <w:p w14:paraId="23CBDCCE" w14:textId="77777777" w:rsidR="008D7CF3" w:rsidRDefault="00AE5AAB" w:rsidP="00986857">
      <w:pPr>
        <w:spacing w:after="80"/>
      </w:pPr>
      <w:r>
        <w:lastRenderedPageBreak/>
        <w:t>Second page sample.</w:t>
      </w:r>
    </w:p>
    <w:p w14:paraId="5EE29F5A" w14:textId="77777777" w:rsidR="00A20D9C" w:rsidRPr="00A20D9C" w:rsidRDefault="00A20D9C" w:rsidP="00A20D9C"/>
    <w:p w14:paraId="37083BB4" w14:textId="77777777" w:rsidR="00A20D9C" w:rsidRPr="00A20D9C" w:rsidRDefault="00A20D9C" w:rsidP="00EC1E4A">
      <w:pPr>
        <w:spacing w:after="80" w:line="240" w:lineRule="auto"/>
      </w:pPr>
    </w:p>
    <w:sectPr w:rsidR="00A20D9C" w:rsidRPr="00A20D9C" w:rsidSect="002320EE">
      <w:headerReference w:type="even" r:id="rId11"/>
      <w:headerReference w:type="default" r:id="rId12"/>
      <w:footerReference w:type="even" r:id="rId13"/>
      <w:footerReference w:type="default" r:id="rId14"/>
      <w:headerReference w:type="first" r:id="rId15"/>
      <w:footerReference w:type="first" r:id="rId16"/>
      <w:pgSz w:w="12240" w:h="15840"/>
      <w:pgMar w:top="870" w:right="850" w:bottom="850" w:left="850" w:header="659" w:footer="98" w:gutter="0"/>
      <w:pgNumType w:start="1"/>
      <w:cols w:space="720"/>
      <w:titlePg/>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470FD" w14:textId="77777777" w:rsidR="009005FC" w:rsidRDefault="009005FC">
      <w:pPr>
        <w:spacing w:after="0"/>
      </w:pPr>
      <w:r>
        <w:separator/>
      </w:r>
    </w:p>
  </w:endnote>
  <w:endnote w:type="continuationSeparator" w:id="0">
    <w:p w14:paraId="233FA3DB" w14:textId="77777777" w:rsidR="009005FC" w:rsidRDefault="009005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C1A346A-A823-B145-A45D-D302A45BECE0}"/>
  </w:font>
  <w:font w:name="Open Sans">
    <w:altName w:val="Open Sans"/>
    <w:panose1 w:val="020B0606030504020204"/>
    <w:charset w:val="00"/>
    <w:family w:val="auto"/>
    <w:pitch w:val="variable"/>
    <w:sig w:usb0="E00002FF" w:usb1="4000201B" w:usb2="00000028" w:usb3="00000000" w:csb0="0000019F" w:csb1="00000000"/>
    <w:embedRegular r:id="rId2" w:fontKey="{80296DDC-9E0C-4844-89F1-B94A18FBA7ED}"/>
    <w:embedBold r:id="rId3" w:fontKey="{43DC5199-154D-CB4C-B973-B53C80C4FA7D}"/>
    <w:embedItalic r:id="rId4" w:fontKey="{8F7ECFC6-2836-2246-9D61-38FF1081C733}"/>
  </w:font>
  <w:font w:name="Open Sans Light">
    <w:panose1 w:val="020B0306030504020204"/>
    <w:charset w:val="00"/>
    <w:family w:val="auto"/>
    <w:pitch w:val="variable"/>
    <w:sig w:usb0="E00002FF" w:usb1="4000201B" w:usb2="00000028" w:usb3="00000000" w:csb0="0000019F" w:csb1="00000000"/>
    <w:embedRegular r:id="rId5" w:fontKey="{84FA9467-0482-3E4E-B59E-A3D0138779F5}"/>
  </w:font>
  <w:font w:name="Open Sans SemiBold">
    <w:altName w:val="Open Sans Semibold"/>
    <w:panose1 w:val="020B0706030804020204"/>
    <w:charset w:val="00"/>
    <w:family w:val="auto"/>
    <w:pitch w:val="variable"/>
    <w:sig w:usb0="E00002FF" w:usb1="4000201B" w:usb2="00000028" w:usb3="00000000" w:csb0="0000019F" w:csb1="00000000"/>
    <w:embedRegular r:id="rId6" w:fontKey="{75AE9AEA-6D0D-0D4B-B6F1-96E7FB288C36}"/>
    <w:embedBold r:id="rId7" w:fontKey="{EDD53DCB-C452-AF47-875C-797C5A794685}"/>
  </w:font>
  <w:font w:name="Calibri">
    <w:panose1 w:val="020F0502020204030204"/>
    <w:charset w:val="00"/>
    <w:family w:val="swiss"/>
    <w:pitch w:val="variable"/>
    <w:sig w:usb0="E0002AFF" w:usb1="C000247B" w:usb2="00000009" w:usb3="00000000" w:csb0="000001FF" w:csb1="00000000"/>
    <w:embedRegular r:id="rId8" w:fontKey="{40EEE7F8-764F-4A45-98DD-D2909846E011}"/>
  </w:font>
  <w:font w:name="Cambria">
    <w:panose1 w:val="02040503050406030204"/>
    <w:charset w:val="00"/>
    <w:family w:val="roman"/>
    <w:pitch w:val="variable"/>
    <w:sig w:usb0="E00002FF" w:usb1="400004FF" w:usb2="00000000" w:usb3="00000000" w:csb0="0000019F" w:csb1="00000000"/>
    <w:embedRegular r:id="rId9" w:fontKey="{F1FA0A99-6FC3-3F41-B8EF-E32F50A892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4EF6B" w14:textId="77777777" w:rsidR="00D270EA" w:rsidRDefault="00D270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5957" w:type="dxa"/>
      <w:tblBorders>
        <w:insideH w:val="single" w:sz="4" w:space="0" w:color="D9D9D9" w:themeColor="background1" w:themeShade="D9"/>
      </w:tblBorders>
      <w:tblLayout w:type="fixed"/>
      <w:tblLook w:val="0600" w:firstRow="0" w:lastRow="0" w:firstColumn="0" w:lastColumn="0" w:noHBand="1" w:noVBand="1"/>
    </w:tblPr>
    <w:tblGrid>
      <w:gridCol w:w="2977"/>
      <w:gridCol w:w="215"/>
      <w:gridCol w:w="7338"/>
      <w:gridCol w:w="5427"/>
    </w:tblGrid>
    <w:tr w:rsidR="003474E6" w14:paraId="47B74A23" w14:textId="77777777" w:rsidTr="003474E6">
      <w:tc>
        <w:tcPr>
          <w:tcW w:w="2977" w:type="dxa"/>
          <w:tcMar>
            <w:top w:w="0" w:type="dxa"/>
            <w:left w:w="0" w:type="dxa"/>
            <w:bottom w:w="0" w:type="dxa"/>
            <w:right w:w="0" w:type="dxa"/>
          </w:tcMar>
        </w:tcPr>
        <w:p w14:paraId="67FB50F9" w14:textId="77777777" w:rsidR="003474E6" w:rsidRDefault="003474E6" w:rsidP="003474E6">
          <w:pPr>
            <w:widowControl w:val="0"/>
            <w:spacing w:after="0"/>
          </w:pPr>
          <w:r>
            <w:rPr>
              <w:noProof/>
            </w:rPr>
            <w:drawing>
              <wp:anchor distT="0" distB="0" distL="0" distR="0" simplePos="0" relativeHeight="251674624" behindDoc="0" locked="0" layoutInCell="1" hidden="0" allowOverlap="1" wp14:anchorId="36278472" wp14:editId="2510DBF3">
                <wp:simplePos x="0" y="0"/>
                <wp:positionH relativeFrom="column">
                  <wp:posOffset>0</wp:posOffset>
                </wp:positionH>
                <wp:positionV relativeFrom="paragraph">
                  <wp:posOffset>114300</wp:posOffset>
                </wp:positionV>
                <wp:extent cx="1163411" cy="190500"/>
                <wp:effectExtent l="0" t="0" r="0" b="0"/>
                <wp:wrapSquare wrapText="bothSides" distT="0" distB="0" distL="0" distR="0"/>
                <wp:docPr id="1488529137" name="image16.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475019380" name="image16.png" descr="A blue text on a black background&#10;&#10;AI-generated content may be incorrect."/>
                        <pic:cNvPicPr preferRelativeResize="0"/>
                      </pic:nvPicPr>
                      <pic:blipFill>
                        <a:blip r:embed="rId1"/>
                        <a:srcRect t="559" b="558"/>
                        <a:stretch>
                          <a:fillRect/>
                        </a:stretch>
                      </pic:blipFill>
                      <pic:spPr>
                        <a:xfrm>
                          <a:off x="0" y="0"/>
                          <a:ext cx="1163411" cy="190500"/>
                        </a:xfrm>
                        <a:prstGeom prst="rect">
                          <a:avLst/>
                        </a:prstGeom>
                        <a:ln/>
                      </pic:spPr>
                    </pic:pic>
                  </a:graphicData>
                </a:graphic>
              </wp:anchor>
            </w:drawing>
          </w:r>
        </w:p>
      </w:tc>
      <w:tc>
        <w:tcPr>
          <w:tcW w:w="215" w:type="dxa"/>
          <w:tcMar>
            <w:top w:w="0" w:type="dxa"/>
            <w:left w:w="0" w:type="dxa"/>
            <w:bottom w:w="0" w:type="dxa"/>
            <w:right w:w="0" w:type="dxa"/>
          </w:tcMar>
        </w:tcPr>
        <w:p w14:paraId="2F5E3D38" w14:textId="77777777" w:rsidR="003474E6" w:rsidRDefault="003474E6" w:rsidP="003474E6">
          <w:pPr>
            <w:widowControl w:val="0"/>
            <w:spacing w:after="0"/>
            <w:jc w:val="center"/>
            <w:rPr>
              <w:color w:val="999999"/>
            </w:rPr>
          </w:pPr>
        </w:p>
      </w:tc>
      <w:tc>
        <w:tcPr>
          <w:tcW w:w="7338" w:type="dxa"/>
          <w:vAlign w:val="center"/>
        </w:tcPr>
        <w:p w14:paraId="4D5F623D" w14:textId="77777777" w:rsidR="003474E6" w:rsidRPr="00C978E1" w:rsidRDefault="003474E6" w:rsidP="003474E6">
          <w:pPr>
            <w:widowControl w:val="0"/>
            <w:spacing w:after="0"/>
            <w:jc w:val="right"/>
            <w:rPr>
              <w:color w:val="999999"/>
            </w:rPr>
          </w:pPr>
          <w:r w:rsidRPr="003474E6">
            <w:rPr>
              <w:color w:val="A6A6A6" w:themeColor="background1" w:themeShade="A6"/>
            </w:rPr>
            <w:tab/>
          </w:r>
          <w:r w:rsidR="0095548C" w:rsidRPr="0095548C">
            <w:rPr>
              <w:b/>
              <w:bCs/>
              <w:color w:val="A6A6A6" w:themeColor="background1" w:themeShade="A6"/>
            </w:rPr>
            <w:t xml:space="preserve">US &amp; CA </w:t>
          </w:r>
          <w:r w:rsidR="0095548C" w:rsidRPr="0095548C">
            <w:rPr>
              <w:color w:val="A6A6A6" w:themeColor="background1" w:themeShade="A6"/>
            </w:rPr>
            <w:t>+1 (844) 784-9836</w:t>
          </w:r>
          <w:r w:rsidR="0095548C" w:rsidRPr="0095548C">
            <w:rPr>
              <w:b/>
              <w:bCs/>
              <w:color w:val="A6A6A6" w:themeColor="background1" w:themeShade="A6"/>
            </w:rPr>
            <w:t xml:space="preserve"> </w:t>
          </w:r>
          <w:r w:rsidR="0095548C" w:rsidRPr="003474E6">
            <w:rPr>
              <w:color w:val="D9D9D9" w:themeColor="background1" w:themeShade="D9"/>
            </w:rPr>
            <w:t>|</w:t>
          </w:r>
          <w:r w:rsidR="0095548C" w:rsidRPr="003474E6">
            <w:rPr>
              <w:color w:val="A6A6A6" w:themeColor="background1" w:themeShade="A6"/>
            </w:rPr>
            <w:t xml:space="preserve"> trustflight.com</w:t>
          </w:r>
        </w:p>
      </w:tc>
      <w:tc>
        <w:tcPr>
          <w:tcW w:w="5427" w:type="dxa"/>
          <w:tcMar>
            <w:top w:w="0" w:type="dxa"/>
            <w:left w:w="0" w:type="dxa"/>
            <w:bottom w:w="0" w:type="dxa"/>
            <w:right w:w="0" w:type="dxa"/>
          </w:tcMar>
        </w:tcPr>
        <w:p w14:paraId="5F489048" w14:textId="77777777" w:rsidR="003474E6" w:rsidRDefault="003474E6" w:rsidP="003474E6">
          <w:pPr>
            <w:widowControl w:val="0"/>
            <w:spacing w:after="0"/>
            <w:jc w:val="right"/>
            <w:rPr>
              <w:color w:val="999999"/>
            </w:rPr>
          </w:pPr>
          <w:r w:rsidRPr="00C978E1">
            <w:rPr>
              <w:color w:val="999999"/>
            </w:rPr>
            <w:tab/>
          </w:r>
          <w:r>
            <w:rPr>
              <w:color w:val="999999"/>
            </w:rPr>
            <w:t xml:space="preserve"> (US) </w:t>
          </w:r>
          <w:r w:rsidRPr="00C978E1">
            <w:rPr>
              <w:color w:val="999999"/>
            </w:rPr>
            <w:t>+1 (844) 784-9836</w:t>
          </w:r>
          <w:r>
            <w:rPr>
              <w:color w:val="999999"/>
            </w:rPr>
            <w:t xml:space="preserve"> | (UK) +44 (0) 330 229 0219 </w:t>
          </w:r>
        </w:p>
        <w:p w14:paraId="7DD3F6FD" w14:textId="77777777" w:rsidR="003474E6" w:rsidRDefault="003474E6" w:rsidP="003474E6">
          <w:pPr>
            <w:widowControl w:val="0"/>
            <w:spacing w:after="0"/>
            <w:jc w:val="right"/>
            <w:rPr>
              <w:color w:val="999999"/>
            </w:rPr>
          </w:pPr>
          <w:hyperlink r:id="rId2">
            <w:r>
              <w:rPr>
                <w:color w:val="999999"/>
              </w:rPr>
              <w:t>sales@trustflight.com</w:t>
            </w:r>
          </w:hyperlink>
        </w:p>
      </w:tc>
    </w:tr>
  </w:tbl>
  <w:p w14:paraId="5DA3EEB7" w14:textId="77777777" w:rsidR="00DE41BF" w:rsidRDefault="00DE41BF" w:rsidP="00EC1E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530" w:type="dxa"/>
      <w:tblBorders>
        <w:insideH w:val="single" w:sz="4" w:space="0" w:color="D9D9D9" w:themeColor="background1" w:themeShade="D9"/>
      </w:tblBorders>
      <w:tblLayout w:type="fixed"/>
      <w:tblLook w:val="0600" w:firstRow="0" w:lastRow="0" w:firstColumn="0" w:lastColumn="0" w:noHBand="1" w:noVBand="1"/>
    </w:tblPr>
    <w:tblGrid>
      <w:gridCol w:w="2977"/>
      <w:gridCol w:w="215"/>
      <w:gridCol w:w="7338"/>
    </w:tblGrid>
    <w:tr w:rsidR="003474E6" w:rsidRPr="003474E6" w14:paraId="1068D041" w14:textId="77777777" w:rsidTr="003474E6">
      <w:tc>
        <w:tcPr>
          <w:tcW w:w="2977" w:type="dxa"/>
          <w:tcMar>
            <w:top w:w="0" w:type="dxa"/>
            <w:left w:w="0" w:type="dxa"/>
            <w:bottom w:w="0" w:type="dxa"/>
            <w:right w:w="0" w:type="dxa"/>
          </w:tcMar>
        </w:tcPr>
        <w:p w14:paraId="73C9B51E" w14:textId="77777777" w:rsidR="008E50AB" w:rsidRDefault="003474E6" w:rsidP="008E50AB">
          <w:pPr>
            <w:widowControl w:val="0"/>
            <w:spacing w:after="0"/>
          </w:pPr>
          <w:r>
            <w:rPr>
              <w:noProof/>
            </w:rPr>
            <w:drawing>
              <wp:anchor distT="0" distB="0" distL="0" distR="0" simplePos="0" relativeHeight="251668480" behindDoc="0" locked="0" layoutInCell="1" hidden="0" allowOverlap="1" wp14:anchorId="50619C7D" wp14:editId="779E0514">
                <wp:simplePos x="0" y="0"/>
                <wp:positionH relativeFrom="column">
                  <wp:posOffset>0</wp:posOffset>
                </wp:positionH>
                <wp:positionV relativeFrom="paragraph">
                  <wp:posOffset>13132</wp:posOffset>
                </wp:positionV>
                <wp:extent cx="1163411" cy="190500"/>
                <wp:effectExtent l="0" t="0" r="5080" b="0"/>
                <wp:wrapSquare wrapText="bothSides" distT="0" distB="0" distL="0" distR="0"/>
                <wp:docPr id="1620010662" name="image16.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475019380" name="image16.png" descr="A blue text on a black background&#10;&#10;AI-generated content may be incorrect."/>
                        <pic:cNvPicPr preferRelativeResize="0"/>
                      </pic:nvPicPr>
                      <pic:blipFill>
                        <a:blip r:embed="rId1"/>
                        <a:srcRect t="559" b="558"/>
                        <a:stretch>
                          <a:fillRect/>
                        </a:stretch>
                      </pic:blipFill>
                      <pic:spPr>
                        <a:xfrm>
                          <a:off x="0" y="0"/>
                          <a:ext cx="1163411" cy="190500"/>
                        </a:xfrm>
                        <a:prstGeom prst="rect">
                          <a:avLst/>
                        </a:prstGeom>
                        <a:ln/>
                      </pic:spPr>
                    </pic:pic>
                  </a:graphicData>
                </a:graphic>
                <wp14:sizeRelH relativeFrom="margin">
                  <wp14:pctWidth>0</wp14:pctWidth>
                </wp14:sizeRelH>
                <wp14:sizeRelV relativeFrom="margin">
                  <wp14:pctHeight>0</wp14:pctHeight>
                </wp14:sizeRelV>
              </wp:anchor>
            </w:drawing>
          </w:r>
        </w:p>
      </w:tc>
      <w:tc>
        <w:tcPr>
          <w:tcW w:w="215" w:type="dxa"/>
          <w:tcMar>
            <w:top w:w="0" w:type="dxa"/>
            <w:left w:w="0" w:type="dxa"/>
            <w:bottom w:w="0" w:type="dxa"/>
            <w:right w:w="0" w:type="dxa"/>
          </w:tcMar>
        </w:tcPr>
        <w:p w14:paraId="1C363F5B" w14:textId="77777777" w:rsidR="008E50AB" w:rsidRDefault="008E50AB" w:rsidP="008E50AB">
          <w:pPr>
            <w:widowControl w:val="0"/>
            <w:spacing w:after="0"/>
            <w:jc w:val="center"/>
            <w:rPr>
              <w:color w:val="999999"/>
            </w:rPr>
          </w:pPr>
        </w:p>
      </w:tc>
      <w:tc>
        <w:tcPr>
          <w:tcW w:w="7338" w:type="dxa"/>
          <w:tcMar>
            <w:top w:w="0" w:type="dxa"/>
            <w:left w:w="0" w:type="dxa"/>
            <w:bottom w:w="0" w:type="dxa"/>
            <w:right w:w="0" w:type="dxa"/>
          </w:tcMar>
          <w:vAlign w:val="center"/>
        </w:tcPr>
        <w:p w14:paraId="6829387C" w14:textId="77777777" w:rsidR="008E50AB" w:rsidRPr="003474E6" w:rsidRDefault="00C978E1" w:rsidP="003474E6">
          <w:pPr>
            <w:widowControl w:val="0"/>
            <w:spacing w:after="0"/>
            <w:jc w:val="right"/>
            <w:rPr>
              <w:color w:val="A6A6A6" w:themeColor="background1" w:themeShade="A6"/>
            </w:rPr>
          </w:pPr>
          <w:r w:rsidRPr="003474E6">
            <w:rPr>
              <w:color w:val="A6A6A6" w:themeColor="background1" w:themeShade="A6"/>
            </w:rPr>
            <w:tab/>
          </w:r>
          <w:r w:rsidR="00EC1E4A" w:rsidRPr="003474E6">
            <w:rPr>
              <w:color w:val="A6A6A6" w:themeColor="background1" w:themeShade="A6"/>
            </w:rPr>
            <w:t xml:space="preserve"> </w:t>
          </w:r>
          <w:r w:rsidR="0095548C" w:rsidRPr="0095548C">
            <w:rPr>
              <w:b/>
              <w:bCs/>
              <w:color w:val="A6A6A6" w:themeColor="background1" w:themeShade="A6"/>
            </w:rPr>
            <w:t xml:space="preserve">US &amp; CA </w:t>
          </w:r>
          <w:r w:rsidR="0095548C" w:rsidRPr="0095548C">
            <w:rPr>
              <w:color w:val="A6A6A6" w:themeColor="background1" w:themeShade="A6"/>
            </w:rPr>
            <w:t>+1 (844) 784-9836</w:t>
          </w:r>
          <w:r w:rsidR="0095548C" w:rsidRPr="0095548C">
            <w:rPr>
              <w:b/>
              <w:bCs/>
              <w:color w:val="A6A6A6" w:themeColor="background1" w:themeShade="A6"/>
            </w:rPr>
            <w:t xml:space="preserve"> </w:t>
          </w:r>
          <w:r w:rsidR="003474E6" w:rsidRPr="003474E6">
            <w:rPr>
              <w:color w:val="D9D9D9" w:themeColor="background1" w:themeShade="D9"/>
            </w:rPr>
            <w:t>|</w:t>
          </w:r>
          <w:r w:rsidR="003474E6" w:rsidRPr="003474E6">
            <w:rPr>
              <w:color w:val="A6A6A6" w:themeColor="background1" w:themeShade="A6"/>
            </w:rPr>
            <w:t xml:space="preserve"> trustflight.com </w:t>
          </w:r>
        </w:p>
      </w:tc>
    </w:tr>
  </w:tbl>
  <w:p w14:paraId="200A13F9" w14:textId="77777777" w:rsidR="008E50AB" w:rsidRDefault="00A20D9C">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66757" w14:textId="77777777" w:rsidR="009005FC" w:rsidRDefault="009005FC">
      <w:pPr>
        <w:spacing w:after="0"/>
      </w:pPr>
      <w:r>
        <w:separator/>
      </w:r>
    </w:p>
  </w:footnote>
  <w:footnote w:type="continuationSeparator" w:id="0">
    <w:p w14:paraId="14D0FEE6" w14:textId="77777777" w:rsidR="009005FC" w:rsidRDefault="009005F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FF7E6" w14:textId="77777777" w:rsidR="007D4246" w:rsidRDefault="007D42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308EB" w14:textId="77777777" w:rsidR="008D7CF3" w:rsidRDefault="008D7C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C1A5" w14:textId="77777777" w:rsidR="00694673" w:rsidRDefault="00694673">
    <w:pPr>
      <w:pStyle w:val="Header"/>
    </w:pPr>
  </w:p>
  <w:p w14:paraId="68109069" w14:textId="77777777" w:rsidR="00D65387" w:rsidRDefault="00D65387">
    <w:pPr>
      <w:pStyle w:val="Header"/>
    </w:pPr>
  </w:p>
  <w:p w14:paraId="5E80F232" w14:textId="77777777" w:rsidR="00D65387" w:rsidRDefault="00D65387">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7695"/>
    </w:tblGrid>
    <w:tr w:rsidR="00D65387" w14:paraId="69FD68EB" w14:textId="77777777" w:rsidTr="00746643">
      <w:trPr>
        <w:trHeight w:val="708"/>
      </w:trPr>
      <w:tc>
        <w:tcPr>
          <w:tcW w:w="2835" w:type="dxa"/>
        </w:tcPr>
        <w:p w14:paraId="13D85124" w14:textId="77777777" w:rsidR="00D65387" w:rsidRDefault="00D65387">
          <w:pPr>
            <w:pStyle w:val="Header"/>
          </w:pPr>
          <w:r>
            <w:rPr>
              <w:noProof/>
            </w:rPr>
            <w:drawing>
              <wp:inline distT="0" distB="0" distL="0" distR="0" wp14:anchorId="1973DF27" wp14:editId="165C1D48">
                <wp:extent cx="563525" cy="563525"/>
                <wp:effectExtent l="0" t="0" r="0" b="0"/>
                <wp:docPr id="364372011" name="Picture 5" descr="A group of blue jets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58866" name="Picture 5" descr="A group of blue jets in the sk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73560" cy="573560"/>
                        </a:xfrm>
                        <a:prstGeom prst="rect">
                          <a:avLst/>
                        </a:prstGeom>
                      </pic:spPr>
                    </pic:pic>
                  </a:graphicData>
                </a:graphic>
              </wp:inline>
            </w:drawing>
          </w:r>
        </w:p>
      </w:tc>
      <w:tc>
        <w:tcPr>
          <w:tcW w:w="7695" w:type="dxa"/>
          <w:vAlign w:val="center"/>
        </w:tcPr>
        <w:p w14:paraId="6CAD97E9" w14:textId="77777777" w:rsidR="0095548C" w:rsidRDefault="00D65387" w:rsidP="0095548C">
          <w:pPr>
            <w:spacing w:after="0"/>
            <w:jc w:val="right"/>
            <w:rPr>
              <w:b/>
              <w:bCs/>
            </w:rPr>
          </w:pPr>
          <w:r w:rsidRPr="00D65387">
            <w:rPr>
              <w:b/>
              <w:bCs/>
            </w:rPr>
            <w:t xml:space="preserve">TrustFlight </w:t>
          </w:r>
          <w:r w:rsidR="0095548C">
            <w:rPr>
              <w:b/>
              <w:bCs/>
            </w:rPr>
            <w:t>Canada</w:t>
          </w:r>
        </w:p>
        <w:p w14:paraId="5AA9AA92" w14:textId="77777777" w:rsidR="0095548C" w:rsidRPr="0095548C" w:rsidRDefault="0095548C" w:rsidP="0095548C">
          <w:pPr>
            <w:spacing w:after="0"/>
            <w:jc w:val="right"/>
            <w:rPr>
              <w:b/>
              <w:bCs/>
            </w:rPr>
          </w:pPr>
          <w:r w:rsidRPr="0095548C">
            <w:rPr>
              <w:shd w:val="clear" w:color="auto" w:fill="FFFFFF"/>
            </w:rPr>
            <w:t>Commerce Place, 1110 – 400 Burrard St</w:t>
          </w:r>
          <w:r>
            <w:rPr>
              <w:shd w:val="clear" w:color="auto" w:fill="FFFFFF"/>
            </w:rPr>
            <w:t xml:space="preserve">, </w:t>
          </w:r>
          <w:r w:rsidRPr="0095548C">
            <w:rPr>
              <w:shd w:val="clear" w:color="auto" w:fill="FFFFFF"/>
            </w:rPr>
            <w:t>Vancouver, BC, V6C 3A6</w:t>
          </w:r>
        </w:p>
        <w:p w14:paraId="3A0196A7" w14:textId="77777777" w:rsidR="00D65387" w:rsidRPr="006857DC" w:rsidRDefault="006857DC" w:rsidP="0095548C">
          <w:pPr>
            <w:tabs>
              <w:tab w:val="left" w:pos="1612"/>
              <w:tab w:val="right" w:pos="5049"/>
            </w:tabs>
            <w:spacing w:after="0"/>
            <w:jc w:val="right"/>
          </w:pPr>
          <w:r>
            <w:tab/>
          </w:r>
          <w:r w:rsidR="00B47EEB" w:rsidRPr="00B47EEB">
            <w:rPr>
              <w:b/>
              <w:bCs/>
            </w:rPr>
            <w:t>U</w:t>
          </w:r>
          <w:r w:rsidR="0095548C">
            <w:rPr>
              <w:b/>
              <w:bCs/>
            </w:rPr>
            <w:t>S &amp; CA</w:t>
          </w:r>
          <w:r w:rsidR="00B47EEB" w:rsidRPr="00B47EEB">
            <w:t xml:space="preserve"> +</w:t>
          </w:r>
          <w:r w:rsidR="0095548C">
            <w:t>1 (844) 784-9836</w:t>
          </w:r>
          <w:r w:rsidR="00B47EEB" w:rsidRPr="00B47EEB">
            <w:t xml:space="preserve"> | sales@trustflight.com | trustflight.com</w:t>
          </w:r>
        </w:p>
      </w:tc>
    </w:tr>
  </w:tbl>
  <w:p w14:paraId="39AF00EC" w14:textId="77777777" w:rsidR="001B0B3B" w:rsidRDefault="001B0B3B">
    <w:pPr>
      <w:pStyle w:val="Header"/>
    </w:pPr>
  </w:p>
  <w:p w14:paraId="09C339C0" w14:textId="77777777" w:rsidR="001B0B3B" w:rsidRDefault="001B0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B14E3"/>
    <w:multiLevelType w:val="multilevel"/>
    <w:tmpl w:val="F8FEABC8"/>
    <w:lvl w:ilvl="0">
      <w:start w:val="1"/>
      <w:numFmt w:val="bullet"/>
      <w:lvlText w:val="●"/>
      <w:lvlJc w:val="left"/>
      <w:pPr>
        <w:ind w:left="360" w:hanging="360"/>
      </w:pPr>
      <w:rPr>
        <w:color w:val="1E5BB5"/>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7EBB1C87"/>
    <w:multiLevelType w:val="multilevel"/>
    <w:tmpl w:val="5CCA2CB2"/>
    <w:lvl w:ilvl="0">
      <w:start w:val="1"/>
      <w:numFmt w:val="bullet"/>
      <w:lvlText w:val="●"/>
      <w:lvlJc w:val="left"/>
      <w:pPr>
        <w:ind w:left="720" w:hanging="360"/>
      </w:pPr>
      <w:rPr>
        <w:color w:val="1E5BB5"/>
        <w:u w:val="none"/>
      </w:rPr>
    </w:lvl>
    <w:lvl w:ilvl="1">
      <w:start w:val="1"/>
      <w:numFmt w:val="bullet"/>
      <w:lvlText w:val="○"/>
      <w:lvlJc w:val="left"/>
      <w:pPr>
        <w:ind w:left="1440" w:hanging="360"/>
      </w:pPr>
      <w:rPr>
        <w:color w:val="1E5BB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3897780">
    <w:abstractNumId w:val="0"/>
  </w:num>
  <w:num w:numId="2" w16cid:durableId="50930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embedTrueTypeFonts/>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151"/>
    <w:rsid w:val="0001366F"/>
    <w:rsid w:val="000268AF"/>
    <w:rsid w:val="00041E2E"/>
    <w:rsid w:val="00052A9D"/>
    <w:rsid w:val="00060445"/>
    <w:rsid w:val="00074FD3"/>
    <w:rsid w:val="000D2566"/>
    <w:rsid w:val="000F2151"/>
    <w:rsid w:val="00160D49"/>
    <w:rsid w:val="00177B0E"/>
    <w:rsid w:val="00181151"/>
    <w:rsid w:val="00192C01"/>
    <w:rsid w:val="001A2048"/>
    <w:rsid w:val="001B0B3B"/>
    <w:rsid w:val="001D6F73"/>
    <w:rsid w:val="00214964"/>
    <w:rsid w:val="002320EE"/>
    <w:rsid w:val="00235E32"/>
    <w:rsid w:val="00247947"/>
    <w:rsid w:val="00274A8F"/>
    <w:rsid w:val="00281537"/>
    <w:rsid w:val="002E2F7D"/>
    <w:rsid w:val="00334547"/>
    <w:rsid w:val="003474E6"/>
    <w:rsid w:val="003738FA"/>
    <w:rsid w:val="003B5C70"/>
    <w:rsid w:val="003F39F7"/>
    <w:rsid w:val="00400F0D"/>
    <w:rsid w:val="00465DDA"/>
    <w:rsid w:val="004B3EF4"/>
    <w:rsid w:val="004B4D11"/>
    <w:rsid w:val="004E66B5"/>
    <w:rsid w:val="00547397"/>
    <w:rsid w:val="00565018"/>
    <w:rsid w:val="00565F75"/>
    <w:rsid w:val="005708EB"/>
    <w:rsid w:val="005739F9"/>
    <w:rsid w:val="00583010"/>
    <w:rsid w:val="005E2355"/>
    <w:rsid w:val="00615E06"/>
    <w:rsid w:val="00643E11"/>
    <w:rsid w:val="00652E7C"/>
    <w:rsid w:val="006857DC"/>
    <w:rsid w:val="00694673"/>
    <w:rsid w:val="006D1B8C"/>
    <w:rsid w:val="006D1C38"/>
    <w:rsid w:val="006D35A1"/>
    <w:rsid w:val="006F6DAD"/>
    <w:rsid w:val="006F71E8"/>
    <w:rsid w:val="00707FDF"/>
    <w:rsid w:val="00746643"/>
    <w:rsid w:val="0078063E"/>
    <w:rsid w:val="00795EA0"/>
    <w:rsid w:val="007D4246"/>
    <w:rsid w:val="00807B17"/>
    <w:rsid w:val="008355DE"/>
    <w:rsid w:val="008A6838"/>
    <w:rsid w:val="008D7CF3"/>
    <w:rsid w:val="008E50AB"/>
    <w:rsid w:val="009005FC"/>
    <w:rsid w:val="00937501"/>
    <w:rsid w:val="0095548C"/>
    <w:rsid w:val="00986857"/>
    <w:rsid w:val="009B3496"/>
    <w:rsid w:val="009D010F"/>
    <w:rsid w:val="009D49E1"/>
    <w:rsid w:val="009D5970"/>
    <w:rsid w:val="00A11885"/>
    <w:rsid w:val="00A20D9C"/>
    <w:rsid w:val="00A60AE3"/>
    <w:rsid w:val="00A669C9"/>
    <w:rsid w:val="00AE5AAB"/>
    <w:rsid w:val="00AE7E89"/>
    <w:rsid w:val="00AF20E3"/>
    <w:rsid w:val="00B129C1"/>
    <w:rsid w:val="00B31574"/>
    <w:rsid w:val="00B47EEB"/>
    <w:rsid w:val="00BB3C8B"/>
    <w:rsid w:val="00C67732"/>
    <w:rsid w:val="00C701C6"/>
    <w:rsid w:val="00C83063"/>
    <w:rsid w:val="00C978E1"/>
    <w:rsid w:val="00CE57F2"/>
    <w:rsid w:val="00D2692E"/>
    <w:rsid w:val="00D270EA"/>
    <w:rsid w:val="00D51D25"/>
    <w:rsid w:val="00D65387"/>
    <w:rsid w:val="00DA4709"/>
    <w:rsid w:val="00DD78D9"/>
    <w:rsid w:val="00DE41BF"/>
    <w:rsid w:val="00E10325"/>
    <w:rsid w:val="00E4022D"/>
    <w:rsid w:val="00E967B6"/>
    <w:rsid w:val="00EC1E4A"/>
    <w:rsid w:val="00F158E3"/>
    <w:rsid w:val="00F519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D9C9A"/>
  <w15:docId w15:val="{3C094F8E-8BE3-D743-ABA2-FB19033EC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242D41"/>
        <w:sz w:val="16"/>
        <w:szCs w:val="16"/>
        <w:lang w:val="en-GB"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325"/>
    <w:pPr>
      <w:spacing w:after="240" w:line="300" w:lineRule="auto"/>
    </w:pPr>
    <w:rPr>
      <w:kern w:val="17"/>
      <w:sz w:val="17"/>
    </w:rPr>
  </w:style>
  <w:style w:type="paragraph" w:styleId="Heading1">
    <w:name w:val="heading 1"/>
    <w:basedOn w:val="Normal"/>
    <w:next w:val="Normal"/>
    <w:uiPriority w:val="9"/>
    <w:qFormat/>
    <w:rsid w:val="00A20D9C"/>
    <w:pPr>
      <w:keepNext/>
      <w:keepLines/>
      <w:spacing w:before="200" w:after="200"/>
      <w:outlineLvl w:val="0"/>
    </w:pPr>
    <w:rPr>
      <w:rFonts w:ascii="Open Sans Light" w:eastAsia="Open Sans Light" w:hAnsi="Open Sans Light" w:cs="Open Sans Light"/>
      <w:color w:val="062955"/>
      <w:sz w:val="48"/>
      <w:szCs w:val="40"/>
    </w:rPr>
  </w:style>
  <w:style w:type="paragraph" w:styleId="Heading2">
    <w:name w:val="heading 2"/>
    <w:basedOn w:val="Normal"/>
    <w:next w:val="Normal"/>
    <w:uiPriority w:val="9"/>
    <w:unhideWhenUsed/>
    <w:qFormat/>
    <w:rsid w:val="00214964"/>
    <w:pPr>
      <w:keepNext/>
      <w:keepLines/>
      <w:spacing w:before="200" w:after="100"/>
      <w:outlineLvl w:val="1"/>
    </w:pPr>
    <w:rPr>
      <w:rFonts w:eastAsia="Open Sans SemiBold" w:cs="Open Sans SemiBold"/>
      <w:b/>
      <w:color w:val="062955"/>
      <w:sz w:val="28"/>
      <w:szCs w:val="24"/>
    </w:rPr>
  </w:style>
  <w:style w:type="paragraph" w:styleId="Heading3">
    <w:name w:val="heading 3"/>
    <w:basedOn w:val="Normal"/>
    <w:next w:val="Normal"/>
    <w:uiPriority w:val="9"/>
    <w:unhideWhenUsed/>
    <w:qFormat/>
    <w:rsid w:val="00A20D9C"/>
    <w:pPr>
      <w:keepNext/>
      <w:keepLines/>
      <w:spacing w:before="200" w:after="100"/>
      <w:outlineLvl w:val="2"/>
    </w:pPr>
    <w:rPr>
      <w:rFonts w:eastAsia="Open Sans SemiBold" w:cs="Open Sans SemiBold"/>
      <w:b/>
      <w:color w:val="062955"/>
      <w:sz w:val="20"/>
      <w:szCs w:val="20"/>
    </w:rPr>
  </w:style>
  <w:style w:type="paragraph" w:styleId="Heading4">
    <w:name w:val="heading 4"/>
    <w:basedOn w:val="Normal"/>
    <w:next w:val="Normal"/>
    <w:uiPriority w:val="9"/>
    <w:semiHidden/>
    <w:unhideWhenUsed/>
    <w:qFormat/>
    <w:pPr>
      <w:keepNext/>
      <w:keepLines/>
      <w:spacing w:before="200" w:after="100"/>
      <w:outlineLvl w:val="3"/>
    </w:pPr>
    <w:rPr>
      <w:b/>
      <w:color w:val="062955"/>
      <w:sz w:val="24"/>
      <w:szCs w:val="24"/>
    </w:rPr>
  </w:style>
  <w:style w:type="paragraph" w:styleId="Heading5">
    <w:name w:val="heading 5"/>
    <w:basedOn w:val="Normal"/>
    <w:next w:val="Normal"/>
    <w:uiPriority w:val="9"/>
    <w:semiHidden/>
    <w:unhideWhenUsed/>
    <w:qFormat/>
    <w:pPr>
      <w:keepNext/>
      <w:keepLines/>
      <w:spacing w:before="24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color w:val="062955"/>
      <w:sz w:val="28"/>
      <w:szCs w:val="28"/>
    </w:rPr>
  </w:style>
  <w:style w:type="paragraph" w:styleId="Subtitle">
    <w:name w:val="Subtitle"/>
    <w:basedOn w:val="Normal"/>
    <w:next w:val="Normal"/>
    <w:uiPriority w:val="11"/>
    <w:qFormat/>
    <w:pPr>
      <w:keepNext/>
      <w:keepLines/>
    </w:pPr>
    <w:rPr>
      <w:rFonts w:ascii="Open Sans Light" w:eastAsia="Open Sans Light" w:hAnsi="Open Sans Light" w:cs="Open Sans Light"/>
      <w:color w:val="062955"/>
      <w:sz w:val="46"/>
      <w:szCs w:val="4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after="0"/>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pPr>
      <w:spacing w:after="0"/>
    </w:pPr>
    <w:tblPr>
      <w:tblStyleRowBandSize w:val="1"/>
      <w:tblStyleColBandSize w:val="1"/>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7D424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4246"/>
    <w:pPr>
      <w:tabs>
        <w:tab w:val="center" w:pos="4513"/>
        <w:tab w:val="right" w:pos="9026"/>
      </w:tabs>
      <w:spacing w:after="0"/>
    </w:pPr>
  </w:style>
  <w:style w:type="character" w:customStyle="1" w:styleId="HeaderChar">
    <w:name w:val="Header Char"/>
    <w:basedOn w:val="DefaultParagraphFont"/>
    <w:link w:val="Header"/>
    <w:uiPriority w:val="99"/>
    <w:rsid w:val="007D4246"/>
  </w:style>
  <w:style w:type="paragraph" w:styleId="Footer">
    <w:name w:val="footer"/>
    <w:basedOn w:val="Normal"/>
    <w:link w:val="FooterChar"/>
    <w:uiPriority w:val="99"/>
    <w:unhideWhenUsed/>
    <w:rsid w:val="007D4246"/>
    <w:pPr>
      <w:tabs>
        <w:tab w:val="center" w:pos="4513"/>
        <w:tab w:val="right" w:pos="9026"/>
      </w:tabs>
      <w:spacing w:after="0"/>
    </w:pPr>
  </w:style>
  <w:style w:type="character" w:customStyle="1" w:styleId="FooterChar">
    <w:name w:val="Footer Char"/>
    <w:basedOn w:val="DefaultParagraphFont"/>
    <w:link w:val="Footer"/>
    <w:uiPriority w:val="99"/>
    <w:rsid w:val="007D4246"/>
  </w:style>
  <w:style w:type="paragraph" w:customStyle="1" w:styleId="TableHeading">
    <w:name w:val="Table Heading"/>
    <w:basedOn w:val="Normal"/>
    <w:qFormat/>
    <w:rsid w:val="0001366F"/>
    <w:pPr>
      <w:spacing w:after="0"/>
    </w:pPr>
    <w:rPr>
      <w:b/>
      <w:bCs/>
      <w:color w:val="1E5BB5"/>
    </w:rPr>
  </w:style>
  <w:style w:type="paragraph" w:customStyle="1" w:styleId="TableRowHeading">
    <w:name w:val="Table Row Heading"/>
    <w:basedOn w:val="Normal"/>
    <w:qFormat/>
    <w:rsid w:val="0001366F"/>
    <w:pPr>
      <w:spacing w:after="0"/>
    </w:pPr>
    <w:rPr>
      <w:b/>
      <w:bCs/>
    </w:rPr>
  </w:style>
  <w:style w:type="character" w:styleId="Hyperlink">
    <w:name w:val="Hyperlink"/>
    <w:basedOn w:val="DefaultParagraphFont"/>
    <w:uiPriority w:val="99"/>
    <w:unhideWhenUsed/>
    <w:rsid w:val="008E50AB"/>
    <w:rPr>
      <w:color w:val="0000FF" w:themeColor="hyperlink"/>
      <w:u w:val="single"/>
    </w:rPr>
  </w:style>
  <w:style w:type="character" w:styleId="UnresolvedMention">
    <w:name w:val="Unresolved Mention"/>
    <w:basedOn w:val="DefaultParagraphFont"/>
    <w:uiPriority w:val="99"/>
    <w:semiHidden/>
    <w:unhideWhenUsed/>
    <w:rsid w:val="008E50AB"/>
    <w:rPr>
      <w:color w:val="605E5C"/>
      <w:shd w:val="clear" w:color="auto" w:fill="E1DFDD"/>
    </w:rPr>
  </w:style>
  <w:style w:type="character" w:styleId="FollowedHyperlink">
    <w:name w:val="FollowedHyperlink"/>
    <w:basedOn w:val="DefaultParagraphFont"/>
    <w:uiPriority w:val="99"/>
    <w:semiHidden/>
    <w:unhideWhenUsed/>
    <w:rsid w:val="008E50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15777">
      <w:bodyDiv w:val="1"/>
      <w:marLeft w:val="0"/>
      <w:marRight w:val="0"/>
      <w:marTop w:val="0"/>
      <w:marBottom w:val="0"/>
      <w:divBdr>
        <w:top w:val="none" w:sz="0" w:space="0" w:color="auto"/>
        <w:left w:val="none" w:sz="0" w:space="0" w:color="auto"/>
        <w:bottom w:val="none" w:sz="0" w:space="0" w:color="auto"/>
        <w:right w:val="none" w:sz="0" w:space="0" w:color="auto"/>
      </w:divBdr>
    </w:div>
    <w:div w:id="447046549">
      <w:bodyDiv w:val="1"/>
      <w:marLeft w:val="0"/>
      <w:marRight w:val="0"/>
      <w:marTop w:val="0"/>
      <w:marBottom w:val="0"/>
      <w:divBdr>
        <w:top w:val="none" w:sz="0" w:space="0" w:color="auto"/>
        <w:left w:val="none" w:sz="0" w:space="0" w:color="auto"/>
        <w:bottom w:val="none" w:sz="0" w:space="0" w:color="auto"/>
        <w:right w:val="none" w:sz="0" w:space="0" w:color="auto"/>
      </w:divBdr>
    </w:div>
    <w:div w:id="583488415">
      <w:bodyDiv w:val="1"/>
      <w:marLeft w:val="0"/>
      <w:marRight w:val="0"/>
      <w:marTop w:val="0"/>
      <w:marBottom w:val="0"/>
      <w:divBdr>
        <w:top w:val="none" w:sz="0" w:space="0" w:color="auto"/>
        <w:left w:val="none" w:sz="0" w:space="0" w:color="auto"/>
        <w:bottom w:val="none" w:sz="0" w:space="0" w:color="auto"/>
        <w:right w:val="none" w:sz="0" w:space="0" w:color="auto"/>
      </w:divBdr>
    </w:div>
    <w:div w:id="793211740">
      <w:bodyDiv w:val="1"/>
      <w:marLeft w:val="0"/>
      <w:marRight w:val="0"/>
      <w:marTop w:val="0"/>
      <w:marBottom w:val="0"/>
      <w:divBdr>
        <w:top w:val="none" w:sz="0" w:space="0" w:color="auto"/>
        <w:left w:val="none" w:sz="0" w:space="0" w:color="auto"/>
        <w:bottom w:val="none" w:sz="0" w:space="0" w:color="auto"/>
        <w:right w:val="none" w:sz="0" w:space="0" w:color="auto"/>
      </w:divBdr>
    </w:div>
    <w:div w:id="876895709">
      <w:bodyDiv w:val="1"/>
      <w:marLeft w:val="0"/>
      <w:marRight w:val="0"/>
      <w:marTop w:val="0"/>
      <w:marBottom w:val="0"/>
      <w:divBdr>
        <w:top w:val="none" w:sz="0" w:space="0" w:color="auto"/>
        <w:left w:val="none" w:sz="0" w:space="0" w:color="auto"/>
        <w:bottom w:val="none" w:sz="0" w:space="0" w:color="auto"/>
        <w:right w:val="none" w:sz="0" w:space="0" w:color="auto"/>
      </w:divBdr>
    </w:div>
    <w:div w:id="1488978682">
      <w:bodyDiv w:val="1"/>
      <w:marLeft w:val="0"/>
      <w:marRight w:val="0"/>
      <w:marTop w:val="0"/>
      <w:marBottom w:val="0"/>
      <w:divBdr>
        <w:top w:val="none" w:sz="0" w:space="0" w:color="auto"/>
        <w:left w:val="none" w:sz="0" w:space="0" w:color="auto"/>
        <w:bottom w:val="none" w:sz="0" w:space="0" w:color="auto"/>
        <w:right w:val="none" w:sz="0" w:space="0" w:color="auto"/>
      </w:divBdr>
    </w:div>
    <w:div w:id="20444818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2" Type="http://schemas.openxmlformats.org/officeDocument/2006/relationships/hyperlink" Target="mailto:sales@trustflight.com" TargetMode="External"/><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craiu/Library/CloudStorage/OneDrive-SharedLibraries-TrustFlight/%5bORG%5d-Design%20-%20Documents/Document%20Templates/MS%20Word%20Templates/Letterheads/Letterhead%20%5bVancouver%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86f6ea3-4ea6-437c-a297-c135d4f2e74c">
      <Terms xmlns="http://schemas.microsoft.com/office/infopath/2007/PartnerControls"/>
    </lcf76f155ced4ddcb4097134ff3c332f>
    <TaxCatchAll xmlns="f61f66a0-0880-4c0b-b123-6e5c0c961f2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28ECDB296534D4A9769597AD82280A0" ma:contentTypeVersion="13" ma:contentTypeDescription="Create a new document." ma:contentTypeScope="" ma:versionID="e87e6628bbf81cd255d30c48b4445ae1">
  <xsd:schema xmlns:xsd="http://www.w3.org/2001/XMLSchema" xmlns:xs="http://www.w3.org/2001/XMLSchema" xmlns:p="http://schemas.microsoft.com/office/2006/metadata/properties" xmlns:ns2="786f6ea3-4ea6-437c-a297-c135d4f2e74c" xmlns:ns3="f61f66a0-0880-4c0b-b123-6e5c0c961f27" targetNamespace="http://schemas.microsoft.com/office/2006/metadata/properties" ma:root="true" ma:fieldsID="213364783f13fe8fce2791cc90fb8a52" ns2:_="" ns3:_="">
    <xsd:import namespace="786f6ea3-4ea6-437c-a297-c135d4f2e74c"/>
    <xsd:import namespace="f61f66a0-0880-4c0b-b123-6e5c0c961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f6ea3-4ea6-437c-a297-c135d4f2e7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4dd094-1789-492b-b53b-02698a9faf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1f66a0-0880-4c0b-b123-6e5c0c961f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f59b13-3799-4695-8bbe-164d9d0a9ffd}" ma:internalName="TaxCatchAll" ma:showField="CatchAllData" ma:web="f61f66a0-0880-4c0b-b123-6e5c0c961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710823-79FA-374D-B36A-9631181AA195}">
  <ds:schemaRefs>
    <ds:schemaRef ds:uri="http://schemas.openxmlformats.org/officeDocument/2006/bibliography"/>
  </ds:schemaRefs>
</ds:datastoreItem>
</file>

<file path=customXml/itemProps2.xml><?xml version="1.0" encoding="utf-8"?>
<ds:datastoreItem xmlns:ds="http://schemas.openxmlformats.org/officeDocument/2006/customXml" ds:itemID="{004CE719-6C3A-45BF-8DEE-70F0814F96EB}">
  <ds:schemaRefs>
    <ds:schemaRef ds:uri="http://schemas.microsoft.com/sharepoint/v3/contenttype/forms"/>
  </ds:schemaRefs>
</ds:datastoreItem>
</file>

<file path=customXml/itemProps3.xml><?xml version="1.0" encoding="utf-8"?>
<ds:datastoreItem xmlns:ds="http://schemas.openxmlformats.org/officeDocument/2006/customXml" ds:itemID="{2101E639-08F1-434D-A010-4D740678FFC2}">
  <ds:schemaRefs>
    <ds:schemaRef ds:uri="http://schemas.microsoft.com/office/2006/metadata/properties"/>
    <ds:schemaRef ds:uri="http://schemas.microsoft.com/office/infopath/2007/PartnerControls"/>
    <ds:schemaRef ds:uri="786f6ea3-4ea6-437c-a297-c135d4f2e74c"/>
    <ds:schemaRef ds:uri="f61f66a0-0880-4c0b-b123-6e5c0c961f27"/>
  </ds:schemaRefs>
</ds:datastoreItem>
</file>

<file path=customXml/itemProps4.xml><?xml version="1.0" encoding="utf-8"?>
<ds:datastoreItem xmlns:ds="http://schemas.openxmlformats.org/officeDocument/2006/customXml" ds:itemID="{FCEA4C03-DD31-4EF2-9C86-6820A59A01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f6ea3-4ea6-437c-a297-c135d4f2e74c"/>
    <ds:schemaRef ds:uri="f61f66a0-0880-4c0b-b123-6e5c0c961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Letterhead [Vancouver].dotx</Template>
  <TotalTime>0</TotalTime>
  <Pages>2</Pages>
  <Words>262</Words>
  <Characters>1378</Characters>
  <Application>Microsoft Office Word</Application>
  <DocSecurity>0</DocSecurity>
  <Lines>114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Craiu</dc:creator>
  <cp:lastModifiedBy>Alexandru Craiu</cp:lastModifiedBy>
  <cp:revision>1</cp:revision>
  <cp:lastPrinted>2025-07-02T10:59:00Z</cp:lastPrinted>
  <dcterms:created xsi:type="dcterms:W3CDTF">2026-05-18T16:22:00Z</dcterms:created>
  <dcterms:modified xsi:type="dcterms:W3CDTF">2026-05-18T16:22:00Z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0x010100128ECDB296534D4A9769597AD82280A0</vt:lpwstr>
  </property>
</Properties>
</file>