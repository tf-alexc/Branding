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7103D8"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5F4437">
        <w:rPr>
          <w:b/>
          <w:bCs/>
          <w:noProof/>
        </w:rPr>
        <w:t>18 May 2026</w:t>
      </w:r>
      <w:r>
        <w:rPr>
          <w:b/>
          <w:bCs/>
        </w:rPr>
        <w:fldChar w:fldCharType="end"/>
      </w:r>
    </w:p>
    <w:p w14:paraId="74AD61E3" w14:textId="77777777" w:rsidR="00C701C6" w:rsidRDefault="00565F75" w:rsidP="00DA4709">
      <w:pPr>
        <w:spacing w:after="0"/>
        <w:rPr>
          <w:b/>
          <w:bCs/>
        </w:rPr>
      </w:pPr>
      <w:r>
        <w:rPr>
          <w:b/>
          <w:bCs/>
        </w:rPr>
        <w:t>John Doe</w:t>
      </w:r>
    </w:p>
    <w:p w14:paraId="3A913B60" w14:textId="77777777" w:rsidR="00F55CA3" w:rsidRDefault="00F55CA3" w:rsidP="00F55CA3">
      <w:pPr>
        <w:spacing w:after="0"/>
      </w:pPr>
      <w:r w:rsidRPr="00F55CA3">
        <w:t>2408 Timberloch Place, Suite A5</w:t>
      </w:r>
      <w:r>
        <w:t xml:space="preserve">, </w:t>
      </w:r>
      <w:r w:rsidRPr="00F55CA3">
        <w:t>The Woodlands, TX 77380</w:t>
      </w:r>
    </w:p>
    <w:p w14:paraId="709F99BB" w14:textId="77777777" w:rsidR="00DA4709" w:rsidRPr="00DA4709" w:rsidRDefault="00DA4709" w:rsidP="00F55CA3">
      <w:pPr>
        <w:spacing w:after="0"/>
      </w:pPr>
      <w:r w:rsidRPr="00DA4709">
        <w:t>firstname.surname@company.com</w:t>
      </w:r>
    </w:p>
    <w:p w14:paraId="35D97C31" w14:textId="77777777" w:rsidR="00DA4709" w:rsidRDefault="00DA4709" w:rsidP="00DA4709">
      <w:pPr>
        <w:spacing w:after="0"/>
      </w:pPr>
      <w:r w:rsidRPr="00DA4709">
        <w:t>+44 (0) 888 888 8888</w:t>
      </w:r>
    </w:p>
    <w:p w14:paraId="737E34CC" w14:textId="77777777" w:rsidR="00DA4709" w:rsidRDefault="00DA4709" w:rsidP="00DA4709">
      <w:pPr>
        <w:spacing w:after="0" w:line="240" w:lineRule="auto"/>
      </w:pPr>
    </w:p>
    <w:p w14:paraId="4BBC5D83" w14:textId="77777777" w:rsidR="00E4022D" w:rsidRPr="00E4022D" w:rsidRDefault="00E4022D" w:rsidP="00DA4709">
      <w:pPr>
        <w:spacing w:after="0" w:line="240" w:lineRule="auto"/>
        <w:rPr>
          <w:b/>
          <w:bCs/>
        </w:rPr>
      </w:pPr>
      <w:r w:rsidRPr="00E4022D">
        <w:rPr>
          <w:b/>
          <w:bCs/>
        </w:rPr>
        <w:t>Subject line goes here dolor sit amet</w:t>
      </w:r>
    </w:p>
    <w:p w14:paraId="145C378B" w14:textId="77777777" w:rsidR="00E4022D" w:rsidRPr="00DA4709" w:rsidRDefault="00E4022D" w:rsidP="00DA4709">
      <w:pPr>
        <w:spacing w:after="0" w:line="240" w:lineRule="auto"/>
      </w:pPr>
    </w:p>
    <w:p w14:paraId="30CB97E1"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0D8E580D"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28D49EE0" w14:textId="77777777" w:rsidR="00C701C6" w:rsidRDefault="00C701C6" w:rsidP="00DA4709">
      <w:r w:rsidRPr="00C701C6">
        <w:t>Quis autem vel eum iure reprehenderit qui in ea voluptate velit esse quam nihil molestiae consequatur, vel illum qui dolorem eum fugiat quo voluptas nulla pariatur?</w:t>
      </w:r>
    </w:p>
    <w:p w14:paraId="7FDFBB08" w14:textId="77777777" w:rsidR="00C701C6" w:rsidRDefault="00C701C6">
      <w:pPr>
        <w:spacing w:after="80"/>
      </w:pPr>
    </w:p>
    <w:p w14:paraId="451722EF" w14:textId="77777777" w:rsidR="00C701C6" w:rsidRDefault="00C701C6">
      <w:pPr>
        <w:spacing w:after="80"/>
      </w:pPr>
      <w:r>
        <w:t>Sincerely,</w:t>
      </w:r>
    </w:p>
    <w:p w14:paraId="23A3FC6C" w14:textId="77777777" w:rsidR="00D65387" w:rsidRPr="00D65387" w:rsidRDefault="00565F75">
      <w:pPr>
        <w:spacing w:after="80"/>
        <w:rPr>
          <w:color w:val="1E5BB5"/>
        </w:rPr>
      </w:pPr>
      <w:r>
        <w:rPr>
          <w:b/>
          <w:bCs/>
          <w:color w:val="1E5BB5"/>
        </w:rPr>
        <w:t>John Doe</w:t>
      </w:r>
    </w:p>
    <w:p w14:paraId="65178DA7" w14:textId="77777777" w:rsidR="00AE5AAB" w:rsidRDefault="00D65387" w:rsidP="00986857">
      <w:pPr>
        <w:spacing w:after="80"/>
      </w:pPr>
      <w:r w:rsidRPr="00D65387">
        <w:t>Chief Technology Officer</w:t>
      </w:r>
    </w:p>
    <w:p w14:paraId="53A23860" w14:textId="77777777" w:rsidR="00583010" w:rsidRDefault="00565F75" w:rsidP="00986857">
      <w:pPr>
        <w:spacing w:after="80"/>
      </w:pPr>
      <w:r w:rsidRPr="00565F75">
        <w:t>Firstname.surname@trustflight.com</w:t>
      </w:r>
    </w:p>
    <w:p w14:paraId="1159AC9F" w14:textId="77777777" w:rsidR="00565F75" w:rsidRDefault="00565F75" w:rsidP="00565F75">
      <w:pPr>
        <w:spacing w:after="0"/>
      </w:pPr>
      <w:r w:rsidRPr="00DA4709">
        <w:t>+44 (0) 888 888 8888</w:t>
      </w:r>
    </w:p>
    <w:p w14:paraId="383FF8E6" w14:textId="77777777" w:rsidR="00565F75" w:rsidRDefault="00565F75" w:rsidP="00986857">
      <w:pPr>
        <w:spacing w:after="80"/>
      </w:pPr>
    </w:p>
    <w:p w14:paraId="093C5EAF" w14:textId="77777777" w:rsidR="00AE5AAB" w:rsidRDefault="00AE5AAB">
      <w:pPr>
        <w:spacing w:after="80" w:line="240" w:lineRule="auto"/>
      </w:pPr>
      <w:r>
        <w:br w:type="page"/>
      </w:r>
    </w:p>
    <w:p w14:paraId="6C090BDB" w14:textId="77777777" w:rsidR="008D7CF3" w:rsidRDefault="00AE5AAB" w:rsidP="00986857">
      <w:pPr>
        <w:spacing w:after="80"/>
      </w:pPr>
      <w:r>
        <w:lastRenderedPageBreak/>
        <w:t>Second page sample.</w:t>
      </w:r>
    </w:p>
    <w:p w14:paraId="3218B7D0" w14:textId="77777777" w:rsidR="00A20D9C" w:rsidRPr="00A20D9C" w:rsidRDefault="00A20D9C" w:rsidP="00A20D9C"/>
    <w:p w14:paraId="79506593"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default" r:id="rId13"/>
      <w:headerReference w:type="first" r:id="rId14"/>
      <w:footerReference w:type="first" r:id="rId15"/>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B929" w14:textId="77777777" w:rsidR="00204B14" w:rsidRDefault="00204B14">
      <w:pPr>
        <w:spacing w:after="0"/>
      </w:pPr>
      <w:r>
        <w:separator/>
      </w:r>
    </w:p>
  </w:endnote>
  <w:endnote w:type="continuationSeparator" w:id="0">
    <w:p w14:paraId="1B1C3D6A" w14:textId="77777777" w:rsidR="00204B14" w:rsidRDefault="00204B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E4B6A37-4A33-744C-AEA3-5579E09E505A}"/>
  </w:font>
  <w:font w:name="Open Sans">
    <w:altName w:val="Open Sans"/>
    <w:panose1 w:val="020B0606030504020204"/>
    <w:charset w:val="00"/>
    <w:family w:val="auto"/>
    <w:pitch w:val="variable"/>
    <w:sig w:usb0="E00002FF" w:usb1="4000201B" w:usb2="00000028" w:usb3="00000000" w:csb0="0000019F" w:csb1="00000000"/>
    <w:embedRegular r:id="rId2" w:fontKey="{A7208024-A0C3-DC49-86B2-0624F6A07E09}"/>
    <w:embedBold r:id="rId3" w:fontKey="{0AB95CCC-BC85-FD44-99F3-8ADA89519145}"/>
    <w:embedItalic r:id="rId4" w:fontKey="{9389A778-4444-7141-9665-C827EC2E7BCB}"/>
  </w:font>
  <w:font w:name="Open Sans Light">
    <w:panose1 w:val="020B0306030504020204"/>
    <w:charset w:val="00"/>
    <w:family w:val="auto"/>
    <w:pitch w:val="variable"/>
    <w:sig w:usb0="E00002FF" w:usb1="4000201B" w:usb2="00000028" w:usb3="00000000" w:csb0="0000019F" w:csb1="00000000"/>
    <w:embedRegular r:id="rId5" w:fontKey="{37BEC479-9853-B445-B40B-65E575B65F90}"/>
  </w:font>
  <w:font w:name="Open Sans SemiBold">
    <w:altName w:val="Open Sans Semibold"/>
    <w:panose1 w:val="020B0706030804020204"/>
    <w:charset w:val="00"/>
    <w:family w:val="auto"/>
    <w:pitch w:val="variable"/>
    <w:sig w:usb0="E00002FF" w:usb1="4000201B" w:usb2="00000028" w:usb3="00000000" w:csb0="0000019F" w:csb1="00000000"/>
    <w:embedRegular r:id="rId6" w:fontKey="{0F9582AA-B216-CC4F-970A-F398ABF1D4AE}"/>
    <w:embedBold r:id="rId7" w:fontKey="{A513DB15-F892-1F4E-8CB6-F8DCDD069828}"/>
  </w:font>
  <w:font w:name="Calibri">
    <w:panose1 w:val="020F0502020204030204"/>
    <w:charset w:val="00"/>
    <w:family w:val="swiss"/>
    <w:pitch w:val="variable"/>
    <w:sig w:usb0="E0002AFF" w:usb1="C000247B" w:usb2="00000009" w:usb3="00000000" w:csb0="000001FF" w:csb1="00000000"/>
    <w:embedRegular r:id="rId8" w:fontKey="{E3F821E9-5833-6F49-8CEF-6F6CB7D3FD85}"/>
  </w:font>
  <w:font w:name="Cambria">
    <w:panose1 w:val="02040503050406030204"/>
    <w:charset w:val="00"/>
    <w:family w:val="roman"/>
    <w:pitch w:val="variable"/>
    <w:sig w:usb0="E00002FF" w:usb1="400004FF" w:usb2="00000000" w:usb3="00000000" w:csb0="0000019F" w:csb1="00000000"/>
    <w:embedRegular r:id="rId9" w:fontKey="{519031C6-084D-C041-9D92-E8D412E7E5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43D5BA98" w14:textId="77777777" w:rsidTr="003474E6">
      <w:tc>
        <w:tcPr>
          <w:tcW w:w="2977" w:type="dxa"/>
          <w:tcMar>
            <w:top w:w="0" w:type="dxa"/>
            <w:left w:w="0" w:type="dxa"/>
            <w:bottom w:w="0" w:type="dxa"/>
            <w:right w:w="0" w:type="dxa"/>
          </w:tcMar>
        </w:tcPr>
        <w:p w14:paraId="2489D2E0"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566BAD7F" w14:textId="77777777" w:rsidR="003474E6" w:rsidRDefault="003474E6" w:rsidP="003474E6">
          <w:pPr>
            <w:widowControl w:val="0"/>
            <w:spacing w:after="0"/>
            <w:jc w:val="center"/>
            <w:rPr>
              <w:color w:val="999999"/>
            </w:rPr>
          </w:pPr>
        </w:p>
      </w:tc>
      <w:tc>
        <w:tcPr>
          <w:tcW w:w="7338" w:type="dxa"/>
          <w:vAlign w:val="center"/>
        </w:tcPr>
        <w:p w14:paraId="7BEBBDF8" w14:textId="77777777" w:rsidR="003474E6" w:rsidRPr="00C978E1" w:rsidRDefault="003474E6" w:rsidP="003474E6">
          <w:pPr>
            <w:widowControl w:val="0"/>
            <w:spacing w:after="0"/>
            <w:jc w:val="right"/>
            <w:rPr>
              <w:color w:val="999999"/>
            </w:rPr>
          </w:pPr>
          <w:r w:rsidRPr="003474E6">
            <w:rPr>
              <w:color w:val="A6A6A6" w:themeColor="background1" w:themeShade="A6"/>
            </w:rPr>
            <w:tab/>
          </w:r>
          <w:r w:rsidR="0095548C" w:rsidRPr="0095548C">
            <w:rPr>
              <w:b/>
              <w:bCs/>
              <w:color w:val="A6A6A6" w:themeColor="background1" w:themeShade="A6"/>
            </w:rPr>
            <w:t xml:space="preserve">US &amp; CA </w:t>
          </w:r>
          <w:r w:rsidR="0095548C" w:rsidRPr="0095548C">
            <w:rPr>
              <w:color w:val="A6A6A6" w:themeColor="background1" w:themeShade="A6"/>
            </w:rPr>
            <w:t>+1 (844) 784-9836</w:t>
          </w:r>
          <w:r w:rsidR="0095548C" w:rsidRPr="0095548C">
            <w:rPr>
              <w:b/>
              <w:bCs/>
              <w:color w:val="A6A6A6" w:themeColor="background1" w:themeShade="A6"/>
            </w:rPr>
            <w:t xml:space="preserve"> </w:t>
          </w:r>
          <w:r w:rsidR="0095548C" w:rsidRPr="003474E6">
            <w:rPr>
              <w:color w:val="D9D9D9" w:themeColor="background1" w:themeShade="D9"/>
            </w:rPr>
            <w:t>|</w:t>
          </w:r>
          <w:r w:rsidR="0095548C" w:rsidRPr="003474E6">
            <w:rPr>
              <w:color w:val="A6A6A6" w:themeColor="background1" w:themeShade="A6"/>
            </w:rPr>
            <w:t xml:space="preserve"> trustflight.com</w:t>
          </w:r>
        </w:p>
      </w:tc>
      <w:tc>
        <w:tcPr>
          <w:tcW w:w="5427" w:type="dxa"/>
          <w:tcMar>
            <w:top w:w="0" w:type="dxa"/>
            <w:left w:w="0" w:type="dxa"/>
            <w:bottom w:w="0" w:type="dxa"/>
            <w:right w:w="0" w:type="dxa"/>
          </w:tcMar>
        </w:tcPr>
        <w:p w14:paraId="1DE3D552"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487B78CA" w14:textId="77777777" w:rsidR="003474E6" w:rsidRDefault="003474E6" w:rsidP="003474E6">
          <w:pPr>
            <w:widowControl w:val="0"/>
            <w:spacing w:after="0"/>
            <w:jc w:val="right"/>
            <w:rPr>
              <w:color w:val="999999"/>
            </w:rPr>
          </w:pPr>
          <w:hyperlink r:id="rId2">
            <w:r>
              <w:rPr>
                <w:color w:val="999999"/>
              </w:rPr>
              <w:t>sales@trustflight.com</w:t>
            </w:r>
          </w:hyperlink>
        </w:p>
      </w:tc>
    </w:tr>
  </w:tbl>
  <w:p w14:paraId="7964318E" w14:textId="77777777" w:rsidR="00DE41BF" w:rsidRDefault="00DE41BF" w:rsidP="00EC1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6621AAC2" w14:textId="77777777" w:rsidTr="003474E6">
      <w:tc>
        <w:tcPr>
          <w:tcW w:w="2977" w:type="dxa"/>
          <w:tcMar>
            <w:top w:w="0" w:type="dxa"/>
            <w:left w:w="0" w:type="dxa"/>
            <w:bottom w:w="0" w:type="dxa"/>
            <w:right w:w="0" w:type="dxa"/>
          </w:tcMar>
        </w:tcPr>
        <w:p w14:paraId="71284E6B"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325541A1"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0BC38067"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95548C" w:rsidRPr="0095548C">
            <w:rPr>
              <w:b/>
              <w:bCs/>
              <w:color w:val="A6A6A6" w:themeColor="background1" w:themeShade="A6"/>
            </w:rPr>
            <w:t xml:space="preserve">US &amp; CA </w:t>
          </w:r>
          <w:r w:rsidR="0095548C" w:rsidRPr="0095548C">
            <w:rPr>
              <w:color w:val="A6A6A6" w:themeColor="background1" w:themeShade="A6"/>
            </w:rPr>
            <w:t>+1 (844) 784-9836</w:t>
          </w:r>
          <w:r w:rsidR="0095548C" w:rsidRPr="0095548C">
            <w:rPr>
              <w:b/>
              <w:bCs/>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34A0CF49"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BF04" w14:textId="77777777" w:rsidR="00204B14" w:rsidRDefault="00204B14">
      <w:pPr>
        <w:spacing w:after="0"/>
      </w:pPr>
      <w:r>
        <w:separator/>
      </w:r>
    </w:p>
  </w:footnote>
  <w:footnote w:type="continuationSeparator" w:id="0">
    <w:p w14:paraId="549770CD" w14:textId="77777777" w:rsidR="00204B14" w:rsidRDefault="00204B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3705"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119E"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70D6" w14:textId="77777777" w:rsidR="00694673" w:rsidRDefault="00694673">
    <w:pPr>
      <w:pStyle w:val="Header"/>
    </w:pPr>
  </w:p>
  <w:p w14:paraId="046CAED7" w14:textId="77777777" w:rsidR="00D65387" w:rsidRDefault="00D65387">
    <w:pPr>
      <w:pStyle w:val="Header"/>
    </w:pPr>
  </w:p>
  <w:p w14:paraId="587C3390"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7915317D" w14:textId="77777777" w:rsidTr="00746643">
      <w:trPr>
        <w:trHeight w:val="708"/>
      </w:trPr>
      <w:tc>
        <w:tcPr>
          <w:tcW w:w="2835" w:type="dxa"/>
        </w:tcPr>
        <w:p w14:paraId="2FD303C4"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4D44319F" w14:textId="228972B5" w:rsidR="00F55CA3" w:rsidRDefault="00D65387" w:rsidP="00F55CA3">
          <w:pPr>
            <w:spacing w:after="0"/>
            <w:jc w:val="right"/>
            <w:rPr>
              <w:b/>
              <w:bCs/>
            </w:rPr>
          </w:pPr>
          <w:r w:rsidRPr="00D65387">
            <w:rPr>
              <w:b/>
              <w:bCs/>
            </w:rPr>
            <w:t xml:space="preserve">TrustFlight </w:t>
          </w:r>
          <w:r w:rsidR="005F4437">
            <w:rPr>
              <w:b/>
              <w:bCs/>
            </w:rPr>
            <w:t>Houston</w:t>
          </w:r>
        </w:p>
        <w:p w14:paraId="4C307C2C" w14:textId="77777777" w:rsidR="00F55CA3" w:rsidRPr="00F55CA3" w:rsidRDefault="00F55CA3" w:rsidP="00F55CA3">
          <w:pPr>
            <w:spacing w:after="0"/>
            <w:jc w:val="right"/>
            <w:rPr>
              <w:b/>
              <w:bCs/>
            </w:rPr>
          </w:pPr>
          <w:r w:rsidRPr="00F55CA3">
            <w:rPr>
              <w:shd w:val="clear" w:color="auto" w:fill="FFFFFF"/>
            </w:rPr>
            <w:t>2408 Timberloch Place, Suite A5</w:t>
          </w:r>
          <w:r>
            <w:rPr>
              <w:shd w:val="clear" w:color="auto" w:fill="FFFFFF"/>
            </w:rPr>
            <w:t xml:space="preserve">, </w:t>
          </w:r>
          <w:r w:rsidRPr="00F55CA3">
            <w:rPr>
              <w:shd w:val="clear" w:color="auto" w:fill="FFFFFF"/>
            </w:rPr>
            <w:t>The Woodlands, TX 77380</w:t>
          </w:r>
        </w:p>
        <w:p w14:paraId="7B1894E6" w14:textId="77777777" w:rsidR="00D65387" w:rsidRPr="006857DC" w:rsidRDefault="006857DC" w:rsidP="00F55CA3">
          <w:pPr>
            <w:tabs>
              <w:tab w:val="left" w:pos="1612"/>
              <w:tab w:val="right" w:pos="5049"/>
            </w:tabs>
            <w:spacing w:after="0"/>
            <w:jc w:val="right"/>
          </w:pPr>
          <w:r>
            <w:tab/>
          </w:r>
          <w:r w:rsidR="00B47EEB" w:rsidRPr="00B47EEB">
            <w:rPr>
              <w:b/>
              <w:bCs/>
            </w:rPr>
            <w:t>U</w:t>
          </w:r>
          <w:r w:rsidR="0095548C">
            <w:rPr>
              <w:b/>
              <w:bCs/>
            </w:rPr>
            <w:t>S &amp; CA</w:t>
          </w:r>
          <w:r w:rsidR="00B47EEB" w:rsidRPr="00B47EEB">
            <w:t xml:space="preserve"> +</w:t>
          </w:r>
          <w:r w:rsidR="0095548C">
            <w:t>1 (844) 784-9836</w:t>
          </w:r>
          <w:r w:rsidR="00B47EEB" w:rsidRPr="00B47EEB">
            <w:t xml:space="preserve"> | sales@trustflight.com | trustflight.com</w:t>
          </w:r>
        </w:p>
      </w:tc>
    </w:tr>
  </w:tbl>
  <w:p w14:paraId="3D1884DE" w14:textId="77777777" w:rsidR="001B0B3B" w:rsidRDefault="001B0B3B">
    <w:pPr>
      <w:pStyle w:val="Header"/>
    </w:pPr>
  </w:p>
  <w:p w14:paraId="70AE073F"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437"/>
    <w:rsid w:val="0001366F"/>
    <w:rsid w:val="000268AF"/>
    <w:rsid w:val="00041E2E"/>
    <w:rsid w:val="00052A9D"/>
    <w:rsid w:val="00060445"/>
    <w:rsid w:val="00074FD3"/>
    <w:rsid w:val="000D2566"/>
    <w:rsid w:val="00160D49"/>
    <w:rsid w:val="00177B0E"/>
    <w:rsid w:val="00181151"/>
    <w:rsid w:val="00192C01"/>
    <w:rsid w:val="001A2048"/>
    <w:rsid w:val="001B0B3B"/>
    <w:rsid w:val="001D6F73"/>
    <w:rsid w:val="00204B14"/>
    <w:rsid w:val="00214964"/>
    <w:rsid w:val="002320EE"/>
    <w:rsid w:val="00235E32"/>
    <w:rsid w:val="00247947"/>
    <w:rsid w:val="00272B5D"/>
    <w:rsid w:val="00274A8F"/>
    <w:rsid w:val="00281537"/>
    <w:rsid w:val="002E2F7D"/>
    <w:rsid w:val="00334547"/>
    <w:rsid w:val="003474E6"/>
    <w:rsid w:val="003738FA"/>
    <w:rsid w:val="003B5C70"/>
    <w:rsid w:val="003F39F7"/>
    <w:rsid w:val="00400F0D"/>
    <w:rsid w:val="00465DDA"/>
    <w:rsid w:val="004B3EF4"/>
    <w:rsid w:val="004B4D11"/>
    <w:rsid w:val="004E66B5"/>
    <w:rsid w:val="00547397"/>
    <w:rsid w:val="00565018"/>
    <w:rsid w:val="00565F75"/>
    <w:rsid w:val="005708EB"/>
    <w:rsid w:val="005739F9"/>
    <w:rsid w:val="00583010"/>
    <w:rsid w:val="005E2355"/>
    <w:rsid w:val="005F4437"/>
    <w:rsid w:val="00615E06"/>
    <w:rsid w:val="00643E11"/>
    <w:rsid w:val="00652E7C"/>
    <w:rsid w:val="006857DC"/>
    <w:rsid w:val="00694673"/>
    <w:rsid w:val="006D1B8C"/>
    <w:rsid w:val="006D1C38"/>
    <w:rsid w:val="006D35A1"/>
    <w:rsid w:val="006F71E8"/>
    <w:rsid w:val="00707FDF"/>
    <w:rsid w:val="00746643"/>
    <w:rsid w:val="0078063E"/>
    <w:rsid w:val="00795EA0"/>
    <w:rsid w:val="007D4246"/>
    <w:rsid w:val="00807B17"/>
    <w:rsid w:val="008355DE"/>
    <w:rsid w:val="00890D9B"/>
    <w:rsid w:val="008A6838"/>
    <w:rsid w:val="008D7CF3"/>
    <w:rsid w:val="008E50AB"/>
    <w:rsid w:val="00937501"/>
    <w:rsid w:val="0095548C"/>
    <w:rsid w:val="00986857"/>
    <w:rsid w:val="009B3496"/>
    <w:rsid w:val="009D010F"/>
    <w:rsid w:val="009D49E1"/>
    <w:rsid w:val="009D5970"/>
    <w:rsid w:val="00A11885"/>
    <w:rsid w:val="00A20D9C"/>
    <w:rsid w:val="00A60AE3"/>
    <w:rsid w:val="00A669C9"/>
    <w:rsid w:val="00A90FF7"/>
    <w:rsid w:val="00AE5AAB"/>
    <w:rsid w:val="00AE7E89"/>
    <w:rsid w:val="00AF20E3"/>
    <w:rsid w:val="00B129C1"/>
    <w:rsid w:val="00B31574"/>
    <w:rsid w:val="00B47EEB"/>
    <w:rsid w:val="00BB3C8B"/>
    <w:rsid w:val="00C67732"/>
    <w:rsid w:val="00C701C6"/>
    <w:rsid w:val="00C83063"/>
    <w:rsid w:val="00C978E1"/>
    <w:rsid w:val="00CE57F2"/>
    <w:rsid w:val="00D2692E"/>
    <w:rsid w:val="00D51D25"/>
    <w:rsid w:val="00D65387"/>
    <w:rsid w:val="00DA4709"/>
    <w:rsid w:val="00DD78D9"/>
    <w:rsid w:val="00DE41BF"/>
    <w:rsid w:val="00E10325"/>
    <w:rsid w:val="00E4022D"/>
    <w:rsid w:val="00E967B6"/>
    <w:rsid w:val="00EC1E4A"/>
    <w:rsid w:val="00F158E3"/>
    <w:rsid w:val="00F51910"/>
    <w:rsid w:val="00F55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F15F"/>
  <w15:docId w15:val="{063BE256-FF51-4C48-AA54-B6CA7F24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CA3"/>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Houston%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CE719-6C3A-45BF-8DEE-70F0814F96EB}">
  <ds:schemaRefs>
    <ds:schemaRef ds:uri="http://schemas.microsoft.com/sharepoint/v3/contenttype/forms"/>
  </ds:schemaRefs>
</ds:datastoreItem>
</file>

<file path=customXml/itemProps2.xml><?xml version="1.0" encoding="utf-8"?>
<ds:datastoreItem xmlns:ds="http://schemas.openxmlformats.org/officeDocument/2006/customXml" ds:itemID="{2101E639-08F1-434D-A010-4D740678FFC2}">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3.xml><?xml version="1.0" encoding="utf-8"?>
<ds:datastoreItem xmlns:ds="http://schemas.openxmlformats.org/officeDocument/2006/customXml" ds:itemID="{FCEA4C03-DD31-4EF2-9C86-6820A59A0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[Houston].dotx</Template>
  <TotalTime>0</TotalTime>
  <Pages>2</Pages>
  <Words>261</Words>
  <Characters>1374</Characters>
  <Application>Microsoft Office Word</Application>
  <DocSecurity>0</DocSecurity>
  <Lines>114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