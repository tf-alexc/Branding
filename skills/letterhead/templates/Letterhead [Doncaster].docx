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1BB7D6"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5C247C">
        <w:rPr>
          <w:b/>
          <w:bCs/>
          <w:noProof/>
        </w:rPr>
        <w:t>18 May 2026</w:t>
      </w:r>
      <w:r>
        <w:rPr>
          <w:b/>
          <w:bCs/>
        </w:rPr>
        <w:fldChar w:fldCharType="end"/>
      </w:r>
    </w:p>
    <w:p w14:paraId="49685C9E" w14:textId="77777777" w:rsidR="00C701C6" w:rsidRDefault="00565F75" w:rsidP="00DA4709">
      <w:pPr>
        <w:spacing w:after="0"/>
        <w:rPr>
          <w:b/>
          <w:bCs/>
        </w:rPr>
      </w:pPr>
      <w:r>
        <w:rPr>
          <w:b/>
          <w:bCs/>
        </w:rPr>
        <w:t>John Doe</w:t>
      </w:r>
    </w:p>
    <w:p w14:paraId="43B5E500" w14:textId="77777777" w:rsidR="00E916DE" w:rsidRDefault="00E916DE" w:rsidP="00E916DE">
      <w:pPr>
        <w:spacing w:after="0"/>
      </w:pPr>
      <w:r w:rsidRPr="00E916DE">
        <w:t>The National Safety &amp; Security Academy, First Avenue</w:t>
      </w:r>
      <w:r>
        <w:t xml:space="preserve">, </w:t>
      </w:r>
      <w:r w:rsidRPr="00E916DE">
        <w:t>Finningley, Doncaster, DN9 3RH</w:t>
      </w:r>
    </w:p>
    <w:p w14:paraId="341F1568" w14:textId="77777777" w:rsidR="00DA4709" w:rsidRPr="00DA4709" w:rsidRDefault="00DA4709" w:rsidP="00E916DE">
      <w:pPr>
        <w:spacing w:after="0"/>
      </w:pPr>
      <w:r w:rsidRPr="00DA4709">
        <w:t>firstname.surname@company.com</w:t>
      </w:r>
    </w:p>
    <w:p w14:paraId="2784F98B" w14:textId="77777777" w:rsidR="00DA4709" w:rsidRDefault="00DA4709" w:rsidP="00DA4709">
      <w:pPr>
        <w:spacing w:after="0"/>
      </w:pPr>
      <w:r w:rsidRPr="00DA4709">
        <w:t>+44 (0) 888 888 8888</w:t>
      </w:r>
    </w:p>
    <w:p w14:paraId="33661D44" w14:textId="77777777" w:rsidR="00DA4709" w:rsidRDefault="00DA4709" w:rsidP="00DA4709">
      <w:pPr>
        <w:spacing w:after="0" w:line="240" w:lineRule="auto"/>
      </w:pPr>
    </w:p>
    <w:p w14:paraId="6F7D9663" w14:textId="77777777" w:rsidR="00E4022D" w:rsidRPr="00E4022D" w:rsidRDefault="00E4022D" w:rsidP="00DA4709">
      <w:pPr>
        <w:spacing w:after="0" w:line="240" w:lineRule="auto"/>
        <w:rPr>
          <w:b/>
          <w:bCs/>
        </w:rPr>
      </w:pPr>
      <w:r w:rsidRPr="00E4022D">
        <w:rPr>
          <w:b/>
          <w:bCs/>
        </w:rPr>
        <w:t>Subject line goes here dolor sit amet</w:t>
      </w:r>
    </w:p>
    <w:p w14:paraId="3FFF4841" w14:textId="77777777" w:rsidR="00E4022D" w:rsidRPr="00DA4709" w:rsidRDefault="00E4022D" w:rsidP="00DA4709">
      <w:pPr>
        <w:spacing w:after="0" w:line="240" w:lineRule="auto"/>
      </w:pPr>
    </w:p>
    <w:p w14:paraId="3F83BBDB"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3BCA9D05"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66F6A833" w14:textId="77777777" w:rsidR="00C701C6" w:rsidRDefault="00C701C6" w:rsidP="00DA4709">
      <w:r w:rsidRPr="00C701C6">
        <w:t>Quis autem vel eum iure reprehenderit qui in ea voluptate velit esse quam nihil molestiae consequatur, vel illum qui dolorem eum fugiat quo voluptas nulla pariatur?</w:t>
      </w:r>
    </w:p>
    <w:p w14:paraId="1F9F8F23" w14:textId="77777777" w:rsidR="00C701C6" w:rsidRDefault="00C701C6">
      <w:pPr>
        <w:spacing w:after="80"/>
      </w:pPr>
    </w:p>
    <w:p w14:paraId="4742E6B0" w14:textId="77777777" w:rsidR="00C701C6" w:rsidRDefault="00C701C6">
      <w:pPr>
        <w:spacing w:after="80"/>
      </w:pPr>
      <w:r>
        <w:t>Sincerely,</w:t>
      </w:r>
    </w:p>
    <w:p w14:paraId="6C98D7E2" w14:textId="77777777" w:rsidR="00D65387" w:rsidRPr="00D65387" w:rsidRDefault="00565F75">
      <w:pPr>
        <w:spacing w:after="80"/>
        <w:rPr>
          <w:color w:val="1E5BB5"/>
        </w:rPr>
      </w:pPr>
      <w:r>
        <w:rPr>
          <w:b/>
          <w:bCs/>
          <w:color w:val="1E5BB5"/>
        </w:rPr>
        <w:t>John Doe</w:t>
      </w:r>
    </w:p>
    <w:p w14:paraId="3E9EF329" w14:textId="77777777" w:rsidR="00AE5AAB" w:rsidRDefault="00D65387" w:rsidP="00986857">
      <w:pPr>
        <w:spacing w:after="80"/>
      </w:pPr>
      <w:r w:rsidRPr="00D65387">
        <w:t>Chief Technology Officer</w:t>
      </w:r>
    </w:p>
    <w:p w14:paraId="72E341AF" w14:textId="77777777" w:rsidR="00583010" w:rsidRDefault="00565F75" w:rsidP="00986857">
      <w:pPr>
        <w:spacing w:after="80"/>
      </w:pPr>
      <w:r w:rsidRPr="00565F75">
        <w:t>Firstname.surname@trustflight.com</w:t>
      </w:r>
    </w:p>
    <w:p w14:paraId="135BD5F5" w14:textId="77777777" w:rsidR="00565F75" w:rsidRDefault="00565F75" w:rsidP="00565F75">
      <w:pPr>
        <w:spacing w:after="0"/>
      </w:pPr>
      <w:r w:rsidRPr="00DA4709">
        <w:t>+44 (0) 888 888 8888</w:t>
      </w:r>
    </w:p>
    <w:p w14:paraId="452BC363" w14:textId="77777777" w:rsidR="00565F75" w:rsidRDefault="00565F75" w:rsidP="00986857">
      <w:pPr>
        <w:spacing w:after="80"/>
      </w:pPr>
    </w:p>
    <w:p w14:paraId="3AF38D53" w14:textId="77777777" w:rsidR="00AE5AAB" w:rsidRDefault="00AE5AAB">
      <w:pPr>
        <w:spacing w:after="80" w:line="240" w:lineRule="auto"/>
      </w:pPr>
      <w:r>
        <w:br w:type="page"/>
      </w:r>
    </w:p>
    <w:p w14:paraId="2C817342" w14:textId="77777777" w:rsidR="008D7CF3" w:rsidRDefault="00AE5AAB" w:rsidP="00986857">
      <w:pPr>
        <w:spacing w:after="80"/>
      </w:pPr>
      <w:r>
        <w:lastRenderedPageBreak/>
        <w:t>Second page sample.</w:t>
      </w:r>
    </w:p>
    <w:p w14:paraId="7D2F771A" w14:textId="77777777" w:rsidR="00A20D9C" w:rsidRPr="00A20D9C" w:rsidRDefault="00A20D9C" w:rsidP="00A20D9C"/>
    <w:p w14:paraId="20F90F44"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even" r:id="rId13"/>
      <w:footerReference w:type="default" r:id="rId14"/>
      <w:headerReference w:type="first" r:id="rId15"/>
      <w:footerReference w:type="first" r:id="rId16"/>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8201" w14:textId="77777777" w:rsidR="00D77C18" w:rsidRDefault="00D77C18">
      <w:pPr>
        <w:spacing w:after="0"/>
      </w:pPr>
      <w:r>
        <w:separator/>
      </w:r>
    </w:p>
  </w:endnote>
  <w:endnote w:type="continuationSeparator" w:id="0">
    <w:p w14:paraId="58D9DF30" w14:textId="77777777" w:rsidR="00D77C18" w:rsidRDefault="00D77C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1DC8E5-EDC2-9E4F-9D96-4EB29B555E5F}"/>
  </w:font>
  <w:font w:name="Open Sans">
    <w:altName w:val="Open Sans"/>
    <w:panose1 w:val="020B0606030504020204"/>
    <w:charset w:val="00"/>
    <w:family w:val="auto"/>
    <w:pitch w:val="variable"/>
    <w:sig w:usb0="E00002FF" w:usb1="4000201B" w:usb2="00000028" w:usb3="00000000" w:csb0="0000019F" w:csb1="00000000"/>
    <w:embedRegular r:id="rId2" w:fontKey="{2378A3C6-8605-7143-86BF-AE6750F4F5BE}"/>
    <w:embedBold r:id="rId3" w:fontKey="{447FBB48-4A69-A641-B91E-7C65E798E5E9}"/>
    <w:embedItalic r:id="rId4" w:fontKey="{5594768F-1C5F-1245-964B-DF68B17E0648}"/>
  </w:font>
  <w:font w:name="Open Sans Light">
    <w:panose1 w:val="020B0306030504020204"/>
    <w:charset w:val="00"/>
    <w:family w:val="auto"/>
    <w:pitch w:val="variable"/>
    <w:sig w:usb0="E00002FF" w:usb1="4000201B" w:usb2="00000028" w:usb3="00000000" w:csb0="0000019F" w:csb1="00000000"/>
    <w:embedRegular r:id="rId5" w:fontKey="{1F356646-1182-EA47-88DB-04E2A430C3C6}"/>
  </w:font>
  <w:font w:name="Open Sans SemiBold">
    <w:altName w:val="Open Sans Semibold"/>
    <w:panose1 w:val="020B0706030804020204"/>
    <w:charset w:val="00"/>
    <w:family w:val="auto"/>
    <w:pitch w:val="variable"/>
    <w:sig w:usb0="E00002FF" w:usb1="4000201B" w:usb2="00000028" w:usb3="00000000" w:csb0="0000019F" w:csb1="00000000"/>
    <w:embedRegular r:id="rId6" w:fontKey="{06712F51-6262-7748-B0DC-BBE30934B2CE}"/>
    <w:embedBold r:id="rId7" w:fontKey="{A6F1D054-F61D-8F4A-A59F-2BD8B322FD11}"/>
  </w:font>
  <w:font w:name="Calibri">
    <w:panose1 w:val="020F0502020204030204"/>
    <w:charset w:val="00"/>
    <w:family w:val="swiss"/>
    <w:pitch w:val="variable"/>
    <w:sig w:usb0="E0002AFF" w:usb1="C000247B" w:usb2="00000009" w:usb3="00000000" w:csb0="000001FF" w:csb1="00000000"/>
    <w:embedRegular r:id="rId8" w:fontKey="{D3C6167B-2165-9546-80BB-0DDC95F8B2F2}"/>
  </w:font>
  <w:font w:name="Cambria">
    <w:panose1 w:val="02040503050406030204"/>
    <w:charset w:val="00"/>
    <w:family w:val="roman"/>
    <w:pitch w:val="variable"/>
    <w:sig w:usb0="E00002FF" w:usb1="400004FF" w:usb2="00000000" w:usb3="00000000" w:csb0="0000019F" w:csb1="00000000"/>
    <w:embedRegular r:id="rId9" w:fontKey="{1D5BEDA7-1BE0-0F4C-A20D-D52AE2D355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C4B8" w14:textId="77777777" w:rsidR="00DD0B59" w:rsidRDefault="00DD0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68E67B4C" w14:textId="77777777" w:rsidTr="003474E6">
      <w:tc>
        <w:tcPr>
          <w:tcW w:w="2977" w:type="dxa"/>
          <w:tcMar>
            <w:top w:w="0" w:type="dxa"/>
            <w:left w:w="0" w:type="dxa"/>
            <w:bottom w:w="0" w:type="dxa"/>
            <w:right w:w="0" w:type="dxa"/>
          </w:tcMar>
        </w:tcPr>
        <w:p w14:paraId="567C8FC5"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03A46F2F" w14:textId="77777777" w:rsidR="003474E6" w:rsidRDefault="003474E6" w:rsidP="003474E6">
          <w:pPr>
            <w:widowControl w:val="0"/>
            <w:spacing w:after="0"/>
            <w:jc w:val="center"/>
            <w:rPr>
              <w:color w:val="999999"/>
            </w:rPr>
          </w:pPr>
        </w:p>
      </w:tc>
      <w:tc>
        <w:tcPr>
          <w:tcW w:w="7338" w:type="dxa"/>
          <w:vAlign w:val="center"/>
        </w:tcPr>
        <w:p w14:paraId="5649FFCA" w14:textId="77777777" w:rsidR="003474E6" w:rsidRPr="00C978E1" w:rsidRDefault="003474E6" w:rsidP="003474E6">
          <w:pPr>
            <w:widowControl w:val="0"/>
            <w:spacing w:after="0"/>
            <w:jc w:val="right"/>
            <w:rPr>
              <w:color w:val="999999"/>
            </w:rPr>
          </w:pPr>
          <w:r w:rsidRPr="003474E6">
            <w:rPr>
              <w:color w:val="A6A6A6" w:themeColor="background1" w:themeShade="A6"/>
            </w:rPr>
            <w:tab/>
          </w:r>
          <w:r w:rsidRPr="00565F75">
            <w:rPr>
              <w:b/>
              <w:bCs/>
              <w:color w:val="A6A6A6" w:themeColor="background1" w:themeShade="A6"/>
            </w:rPr>
            <w:t>UK</w:t>
          </w:r>
          <w:r w:rsidRPr="003474E6">
            <w:rPr>
              <w:color w:val="A6A6A6" w:themeColor="background1" w:themeShade="A6"/>
            </w:rPr>
            <w:t xml:space="preserve"> +44 (0) 330 229 0219 </w:t>
          </w:r>
          <w:r w:rsidRPr="003474E6">
            <w:rPr>
              <w:color w:val="D9D9D9" w:themeColor="background1" w:themeShade="D9"/>
            </w:rPr>
            <w:t>|</w:t>
          </w:r>
          <w:r w:rsidRPr="003474E6">
            <w:rPr>
              <w:color w:val="A6A6A6" w:themeColor="background1" w:themeShade="A6"/>
            </w:rPr>
            <w:t xml:space="preserve"> trustflight.com </w:t>
          </w:r>
        </w:p>
      </w:tc>
      <w:tc>
        <w:tcPr>
          <w:tcW w:w="5427" w:type="dxa"/>
          <w:tcMar>
            <w:top w:w="0" w:type="dxa"/>
            <w:left w:w="0" w:type="dxa"/>
            <w:bottom w:w="0" w:type="dxa"/>
            <w:right w:w="0" w:type="dxa"/>
          </w:tcMar>
        </w:tcPr>
        <w:p w14:paraId="6FE6DE8B"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06F4657F" w14:textId="77777777" w:rsidR="003474E6" w:rsidRDefault="003474E6" w:rsidP="003474E6">
          <w:pPr>
            <w:widowControl w:val="0"/>
            <w:spacing w:after="0"/>
            <w:jc w:val="right"/>
            <w:rPr>
              <w:color w:val="999999"/>
            </w:rPr>
          </w:pPr>
          <w:hyperlink r:id="rId2">
            <w:r>
              <w:rPr>
                <w:color w:val="999999"/>
              </w:rPr>
              <w:t>sales@trustflight.com</w:t>
            </w:r>
          </w:hyperlink>
        </w:p>
      </w:tc>
    </w:tr>
  </w:tbl>
  <w:p w14:paraId="6D14FB5B" w14:textId="77777777" w:rsidR="00DE41BF" w:rsidRDefault="00DE41BF" w:rsidP="00EC1E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2E86AAA3" w14:textId="77777777" w:rsidTr="003474E6">
      <w:tc>
        <w:tcPr>
          <w:tcW w:w="2977" w:type="dxa"/>
          <w:tcMar>
            <w:top w:w="0" w:type="dxa"/>
            <w:left w:w="0" w:type="dxa"/>
            <w:bottom w:w="0" w:type="dxa"/>
            <w:right w:w="0" w:type="dxa"/>
          </w:tcMar>
        </w:tcPr>
        <w:p w14:paraId="5CD03AD2"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3B6D755D"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713C39EA"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EC1E4A" w:rsidRPr="00274A8F">
            <w:rPr>
              <w:b/>
              <w:bCs/>
              <w:color w:val="A6A6A6" w:themeColor="background1" w:themeShade="A6"/>
            </w:rPr>
            <w:t>UK</w:t>
          </w:r>
          <w:r w:rsidR="00EC1E4A" w:rsidRPr="003474E6">
            <w:rPr>
              <w:color w:val="A6A6A6" w:themeColor="background1" w:themeShade="A6"/>
            </w:rPr>
            <w:t xml:space="preserve"> </w:t>
          </w:r>
          <w:r w:rsidR="008E50AB" w:rsidRPr="003474E6">
            <w:rPr>
              <w:color w:val="A6A6A6" w:themeColor="background1" w:themeShade="A6"/>
            </w:rPr>
            <w:t>+44 (0) 330</w:t>
          </w:r>
          <w:r w:rsidRPr="003474E6">
            <w:rPr>
              <w:color w:val="A6A6A6" w:themeColor="background1" w:themeShade="A6"/>
            </w:rPr>
            <w:t xml:space="preserve"> </w:t>
          </w:r>
          <w:r w:rsidR="008E50AB" w:rsidRPr="003474E6">
            <w:rPr>
              <w:color w:val="A6A6A6" w:themeColor="background1" w:themeShade="A6"/>
            </w:rPr>
            <w:t>229 0219</w:t>
          </w:r>
          <w:r w:rsidR="003474E6" w:rsidRPr="003474E6">
            <w:rPr>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7F4D06F4"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C323" w14:textId="77777777" w:rsidR="00D77C18" w:rsidRDefault="00D77C18">
      <w:pPr>
        <w:spacing w:after="0"/>
      </w:pPr>
      <w:r>
        <w:separator/>
      </w:r>
    </w:p>
  </w:footnote>
  <w:footnote w:type="continuationSeparator" w:id="0">
    <w:p w14:paraId="64FF2986" w14:textId="77777777" w:rsidR="00D77C18" w:rsidRDefault="00D77C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24BF"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D485"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6A7C" w14:textId="77777777" w:rsidR="00694673" w:rsidRDefault="00694673">
    <w:pPr>
      <w:pStyle w:val="Header"/>
    </w:pPr>
  </w:p>
  <w:p w14:paraId="276DEA12" w14:textId="77777777" w:rsidR="00D65387" w:rsidRDefault="00D65387">
    <w:pPr>
      <w:pStyle w:val="Header"/>
    </w:pPr>
  </w:p>
  <w:p w14:paraId="3EB971E8"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111D313F" w14:textId="77777777" w:rsidTr="00746643">
      <w:trPr>
        <w:trHeight w:val="708"/>
      </w:trPr>
      <w:tc>
        <w:tcPr>
          <w:tcW w:w="2835" w:type="dxa"/>
        </w:tcPr>
        <w:p w14:paraId="6B53A20D"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027CC596" w14:textId="77777777" w:rsidR="00E916DE" w:rsidRDefault="00D65387" w:rsidP="00E916DE">
          <w:pPr>
            <w:spacing w:after="0"/>
            <w:jc w:val="right"/>
            <w:rPr>
              <w:b/>
              <w:bCs/>
            </w:rPr>
          </w:pPr>
          <w:r w:rsidRPr="00D65387">
            <w:rPr>
              <w:b/>
              <w:bCs/>
            </w:rPr>
            <w:t xml:space="preserve">TrustFlight </w:t>
          </w:r>
          <w:r w:rsidR="00181151">
            <w:rPr>
              <w:b/>
              <w:bCs/>
            </w:rPr>
            <w:t>United Kingdom</w:t>
          </w:r>
        </w:p>
        <w:p w14:paraId="07B4BE86" w14:textId="77777777" w:rsidR="00DD4AFA" w:rsidRPr="00E916DE" w:rsidRDefault="00E916DE" w:rsidP="00E916DE">
          <w:pPr>
            <w:spacing w:after="0"/>
            <w:jc w:val="right"/>
            <w:rPr>
              <w:b/>
              <w:bCs/>
            </w:rPr>
          </w:pPr>
          <w:r w:rsidRPr="00E916DE">
            <w:t>The National Safety &amp; Security Academy</w:t>
          </w:r>
          <w:r>
            <w:t xml:space="preserve">, </w:t>
          </w:r>
          <w:r w:rsidRPr="00E916DE">
            <w:t>First Avenue</w:t>
          </w:r>
          <w:r>
            <w:t xml:space="preserve">, </w:t>
          </w:r>
          <w:r w:rsidRPr="00E916DE">
            <w:t>Finningley, Doncaster, DN9 3RH</w:t>
          </w:r>
        </w:p>
        <w:p w14:paraId="3BFDC28B" w14:textId="77777777" w:rsidR="00D65387" w:rsidRPr="006857DC" w:rsidRDefault="006857DC" w:rsidP="00746643">
          <w:pPr>
            <w:tabs>
              <w:tab w:val="left" w:pos="1612"/>
              <w:tab w:val="right" w:pos="5049"/>
            </w:tabs>
            <w:spacing w:after="0"/>
            <w:jc w:val="right"/>
          </w:pPr>
          <w:r>
            <w:tab/>
          </w:r>
          <w:r w:rsidR="00D30926" w:rsidRPr="001D70AD">
            <w:rPr>
              <w:b/>
              <w:bCs/>
            </w:rPr>
            <w:t>UK</w:t>
          </w:r>
          <w:r w:rsidR="00D30926" w:rsidRPr="001D70AD">
            <w:t xml:space="preserve"> +44 (0) 330 229 0219</w:t>
          </w:r>
          <w:r w:rsidR="00D30926" w:rsidRPr="003474E6">
            <w:rPr>
              <w:color w:val="A6A6A6" w:themeColor="background1" w:themeShade="A6"/>
            </w:rPr>
            <w:t xml:space="preserve"> </w:t>
          </w:r>
          <w:r w:rsidR="00D30926" w:rsidRPr="005614C0">
            <w:rPr>
              <w:color w:val="A6A6A6" w:themeColor="background1" w:themeShade="A6"/>
            </w:rPr>
            <w:t>|</w:t>
          </w:r>
          <w:r w:rsidR="00D30926" w:rsidRPr="005614C0">
            <w:t xml:space="preserve"> </w:t>
          </w:r>
          <w:r w:rsidR="00D30926">
            <w:t>sales</w:t>
          </w:r>
          <w:r w:rsidR="00D30926" w:rsidRPr="002665C6">
            <w:t>@trustflight.com</w:t>
          </w:r>
          <w:r w:rsidR="00D30926">
            <w:t xml:space="preserve"> </w:t>
          </w:r>
          <w:r w:rsidR="00D30926" w:rsidRPr="005614C0">
            <w:rPr>
              <w:color w:val="A6A6A6" w:themeColor="background1" w:themeShade="A6"/>
            </w:rPr>
            <w:t>|</w:t>
          </w:r>
          <w:r w:rsidR="00D30926" w:rsidRPr="005614C0">
            <w:t xml:space="preserve"> </w:t>
          </w:r>
          <w:r w:rsidR="00D30926">
            <w:t>trustflight.com</w:t>
          </w:r>
        </w:p>
      </w:tc>
    </w:tr>
  </w:tbl>
  <w:p w14:paraId="27F6F184" w14:textId="77777777" w:rsidR="001B0B3B" w:rsidRDefault="001B0B3B">
    <w:pPr>
      <w:pStyle w:val="Header"/>
    </w:pPr>
  </w:p>
  <w:p w14:paraId="479C0E33"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7C"/>
    <w:rsid w:val="00002875"/>
    <w:rsid w:val="0001366F"/>
    <w:rsid w:val="000268AF"/>
    <w:rsid w:val="00041E2E"/>
    <w:rsid w:val="00052A9D"/>
    <w:rsid w:val="00054A71"/>
    <w:rsid w:val="00060445"/>
    <w:rsid w:val="00074FD3"/>
    <w:rsid w:val="000D2566"/>
    <w:rsid w:val="00160D49"/>
    <w:rsid w:val="00177B0E"/>
    <w:rsid w:val="00181151"/>
    <w:rsid w:val="001867B0"/>
    <w:rsid w:val="00192C01"/>
    <w:rsid w:val="001B0B3B"/>
    <w:rsid w:val="001D6F73"/>
    <w:rsid w:val="00214964"/>
    <w:rsid w:val="002320EE"/>
    <w:rsid w:val="00235E32"/>
    <w:rsid w:val="00274A8F"/>
    <w:rsid w:val="002E2F7D"/>
    <w:rsid w:val="00334547"/>
    <w:rsid w:val="003474E6"/>
    <w:rsid w:val="003738FA"/>
    <w:rsid w:val="003B5C70"/>
    <w:rsid w:val="003D31CB"/>
    <w:rsid w:val="003F39F7"/>
    <w:rsid w:val="00400F0D"/>
    <w:rsid w:val="00465DDA"/>
    <w:rsid w:val="004B3EF4"/>
    <w:rsid w:val="004B4D11"/>
    <w:rsid w:val="004E66B5"/>
    <w:rsid w:val="00547397"/>
    <w:rsid w:val="00565018"/>
    <w:rsid w:val="00565F75"/>
    <w:rsid w:val="005708EB"/>
    <w:rsid w:val="005739F9"/>
    <w:rsid w:val="00583010"/>
    <w:rsid w:val="005C247C"/>
    <w:rsid w:val="005E2355"/>
    <w:rsid w:val="005E6DD2"/>
    <w:rsid w:val="00615E06"/>
    <w:rsid w:val="00643E11"/>
    <w:rsid w:val="00652E7C"/>
    <w:rsid w:val="006857DC"/>
    <w:rsid w:val="00694673"/>
    <w:rsid w:val="006D1C38"/>
    <w:rsid w:val="006F71E8"/>
    <w:rsid w:val="00707FDF"/>
    <w:rsid w:val="00746643"/>
    <w:rsid w:val="00795EA0"/>
    <w:rsid w:val="007D4246"/>
    <w:rsid w:val="00807B17"/>
    <w:rsid w:val="008355DE"/>
    <w:rsid w:val="0088633F"/>
    <w:rsid w:val="008A6838"/>
    <w:rsid w:val="008D7CF3"/>
    <w:rsid w:val="008E1120"/>
    <w:rsid w:val="008E50AB"/>
    <w:rsid w:val="008F3835"/>
    <w:rsid w:val="00937501"/>
    <w:rsid w:val="00986857"/>
    <w:rsid w:val="009B3496"/>
    <w:rsid w:val="009D010F"/>
    <w:rsid w:val="009D5970"/>
    <w:rsid w:val="00A20D9C"/>
    <w:rsid w:val="00A60AE3"/>
    <w:rsid w:val="00A669C9"/>
    <w:rsid w:val="00AE5AAB"/>
    <w:rsid w:val="00AE7E89"/>
    <w:rsid w:val="00AF20E3"/>
    <w:rsid w:val="00B129C1"/>
    <w:rsid w:val="00B31574"/>
    <w:rsid w:val="00B81496"/>
    <w:rsid w:val="00BB3C8B"/>
    <w:rsid w:val="00C02FB7"/>
    <w:rsid w:val="00C67732"/>
    <w:rsid w:val="00C701C6"/>
    <w:rsid w:val="00C83063"/>
    <w:rsid w:val="00C978E1"/>
    <w:rsid w:val="00CE57F2"/>
    <w:rsid w:val="00D2692E"/>
    <w:rsid w:val="00D30926"/>
    <w:rsid w:val="00D51D25"/>
    <w:rsid w:val="00D65387"/>
    <w:rsid w:val="00D77C18"/>
    <w:rsid w:val="00DA4709"/>
    <w:rsid w:val="00DD0B59"/>
    <w:rsid w:val="00DD4AFA"/>
    <w:rsid w:val="00DD78D9"/>
    <w:rsid w:val="00DE41BF"/>
    <w:rsid w:val="00E4022D"/>
    <w:rsid w:val="00E916DE"/>
    <w:rsid w:val="00E967B6"/>
    <w:rsid w:val="00EC1E4A"/>
    <w:rsid w:val="00F158E3"/>
    <w:rsid w:val="00FE6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F6E7"/>
  <w15:docId w15:val="{675401AD-7467-2440-83DC-31C92AC74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96"/>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Doncaster%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Props1.xml><?xml version="1.0" encoding="utf-8"?>
<ds:datastoreItem xmlns:ds="http://schemas.openxmlformats.org/officeDocument/2006/customXml" ds:itemID="{76E1E98E-2816-4B4E-AC93-11CAF47D7EB2}">
  <ds:schemaRefs>
    <ds:schemaRef ds:uri="http://schemas.microsoft.com/sharepoint/v3/contenttype/forms"/>
  </ds:schemaRefs>
</ds:datastoreItem>
</file>

<file path=customXml/itemProps2.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customXml/itemProps3.xml><?xml version="1.0" encoding="utf-8"?>
<ds:datastoreItem xmlns:ds="http://schemas.openxmlformats.org/officeDocument/2006/customXml" ds:itemID="{8BEEC303-525D-4470-AAF7-464315E7D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2D55AA-D9EC-4431-9531-D1184BA46005}">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docProps/app.xml><?xml version="1.0" encoding="utf-8"?>
<Properties xmlns="http://schemas.openxmlformats.org/officeDocument/2006/extended-properties" xmlns:vt="http://schemas.openxmlformats.org/officeDocument/2006/docPropsVTypes">
  <Template>Letterhead [Doncaster].dotx</Template>
  <TotalTime>0</TotalTime>
  <Pages>2</Pages>
  <Words>266</Words>
  <Characters>1397</Characters>
  <Application>Microsoft Office Word</Application>
  <DocSecurity>0</DocSecurity>
  <Lines>116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